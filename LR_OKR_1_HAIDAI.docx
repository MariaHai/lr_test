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84F62" w14:textId="77777777" w:rsidR="00D80FDC" w:rsidRPr="004B358E" w:rsidRDefault="00D80FDC" w:rsidP="00C26297">
      <w:pPr>
        <w:widowControl w:val="0"/>
        <w:tabs>
          <w:tab w:val="left" w:pos="864"/>
          <w:tab w:val="left" w:pos="1152"/>
          <w:tab w:val="right" w:leader="underscore" w:pos="9120"/>
        </w:tabs>
        <w:rPr>
          <w:b/>
          <w:bCs/>
          <w:spacing w:val="100"/>
          <w:sz w:val="28"/>
          <w:szCs w:val="28"/>
        </w:rPr>
      </w:pPr>
    </w:p>
    <w:p w14:paraId="66BA25E3" w14:textId="06B59089" w:rsidR="002648D5" w:rsidRPr="004B358E" w:rsidRDefault="0008088F" w:rsidP="002F0EC4">
      <w:pPr>
        <w:pStyle w:val="af0"/>
        <w:jc w:val="center"/>
        <w:rPr>
          <w:b/>
          <w:bCs/>
          <w:color w:val="000000"/>
          <w:sz w:val="28"/>
          <w:szCs w:val="28"/>
          <w:highlight w:val="lightGray"/>
        </w:rPr>
      </w:pPr>
      <w:r w:rsidRPr="004B358E">
        <w:rPr>
          <w:b/>
          <w:bCs/>
          <w:color w:val="000000"/>
          <w:sz w:val="28"/>
          <w:szCs w:val="28"/>
          <w:highlight w:val="lightGray"/>
        </w:rPr>
        <w:t>Лабораторна робота №</w:t>
      </w:r>
      <w:r w:rsidR="004B358E">
        <w:rPr>
          <w:b/>
          <w:bCs/>
          <w:color w:val="000000"/>
          <w:sz w:val="28"/>
          <w:szCs w:val="28"/>
          <w:highlight w:val="lightGray"/>
          <w:lang w:val="en-US"/>
        </w:rPr>
        <w:t>1</w:t>
      </w:r>
      <w:r w:rsidRPr="004B358E">
        <w:rPr>
          <w:b/>
          <w:bCs/>
          <w:color w:val="000000"/>
          <w:sz w:val="28"/>
          <w:szCs w:val="28"/>
          <w:highlight w:val="lightGray"/>
        </w:rPr>
        <w:t xml:space="preserve">. </w:t>
      </w:r>
    </w:p>
    <w:p w14:paraId="0E4C53A7" w14:textId="2B429543" w:rsidR="0008088F" w:rsidRDefault="0008088F" w:rsidP="004B358E">
      <w:pPr>
        <w:pStyle w:val="1"/>
        <w:shd w:val="clear" w:color="auto" w:fill="FFFFFF"/>
        <w:spacing w:before="0" w:after="0"/>
        <w:rPr>
          <w:rFonts w:ascii="Roboto" w:hAnsi="Roboto"/>
          <w:b w:val="0"/>
          <w:bCs w:val="0"/>
          <w:color w:val="1F1F1F"/>
          <w:sz w:val="48"/>
          <w:szCs w:val="48"/>
          <w:lang w:eastAsia="uk-UA"/>
        </w:rPr>
      </w:pPr>
      <w:r w:rsidRPr="004B358E">
        <w:rPr>
          <w:rFonts w:ascii="Times New Roman" w:hAnsi="Times New Roman" w:cs="Times New Roman"/>
          <w:color w:val="000000" w:themeColor="text1"/>
          <w:sz w:val="28"/>
          <w:szCs w:val="28"/>
        </w:rPr>
        <w:t>Тема:</w:t>
      </w:r>
      <w:r w:rsidR="00FE4E88" w:rsidRPr="004B358E">
        <w:rPr>
          <w:rFonts w:ascii="Times New Roman" w:hAnsi="Times New Roman" w:cs="Times New Roman"/>
          <w:sz w:val="28"/>
          <w:szCs w:val="28"/>
        </w:rPr>
        <w:t xml:space="preserve"> </w:t>
      </w:r>
      <w:r w:rsidR="004B358E" w:rsidRPr="004B358E">
        <w:rPr>
          <w:rFonts w:ascii="Times New Roman" w:hAnsi="Times New Roman" w:cs="Times New Roman"/>
          <w:b w:val="0"/>
          <w:bCs w:val="0"/>
          <w:color w:val="1F1F1F"/>
          <w:sz w:val="28"/>
          <w:szCs w:val="28"/>
        </w:rPr>
        <w:t xml:space="preserve">Індивідуальний робочий процес програміста із використанням методології Scrum, контролера робочого часу </w:t>
      </w:r>
      <w:r w:rsidR="004B358E">
        <w:rPr>
          <w:rFonts w:ascii="Times New Roman" w:hAnsi="Times New Roman" w:cs="Times New Roman"/>
          <w:b w:val="0"/>
          <w:bCs w:val="0"/>
          <w:color w:val="1F1F1F"/>
          <w:sz w:val="28"/>
          <w:szCs w:val="28"/>
          <w:lang w:val="en-US"/>
        </w:rPr>
        <w:t>Toggl</w:t>
      </w:r>
      <w:r w:rsidR="004B358E" w:rsidRPr="004B358E">
        <w:rPr>
          <w:rFonts w:ascii="Times New Roman" w:hAnsi="Times New Roman" w:cs="Times New Roman"/>
          <w:b w:val="0"/>
          <w:bCs w:val="0"/>
          <w:color w:val="1F1F1F"/>
          <w:sz w:val="28"/>
          <w:szCs w:val="28"/>
        </w:rPr>
        <w:t>, системи управління проектами Trello та системи керування версіями GIT</w:t>
      </w:r>
    </w:p>
    <w:p w14:paraId="4183D566" w14:textId="77777777" w:rsidR="004B358E" w:rsidRPr="004B358E" w:rsidRDefault="004B358E" w:rsidP="004B358E">
      <w:pPr>
        <w:rPr>
          <w:lang w:eastAsia="uk-UA"/>
        </w:rPr>
      </w:pPr>
    </w:p>
    <w:p w14:paraId="2131ED82" w14:textId="74FE1629" w:rsidR="0008088F" w:rsidRPr="004B358E" w:rsidRDefault="0008088F" w:rsidP="004828E6">
      <w:pPr>
        <w:rPr>
          <w:sz w:val="28"/>
          <w:szCs w:val="28"/>
          <w:lang w:val="en-US"/>
        </w:rPr>
      </w:pPr>
      <w:r w:rsidRPr="004B358E">
        <w:rPr>
          <w:b/>
          <w:bCs/>
          <w:color w:val="000000"/>
          <w:sz w:val="28"/>
          <w:szCs w:val="28"/>
        </w:rPr>
        <w:t>Мета</w:t>
      </w:r>
      <w:r w:rsidR="004B358E">
        <w:rPr>
          <w:b/>
          <w:bCs/>
          <w:color w:val="000000"/>
          <w:sz w:val="28"/>
          <w:szCs w:val="28"/>
          <w:lang w:val="en-US"/>
        </w:rPr>
        <w:t xml:space="preserve">: </w:t>
      </w:r>
      <w:r w:rsidR="004B358E" w:rsidRPr="004B358E">
        <w:rPr>
          <w:sz w:val="28"/>
          <w:szCs w:val="28"/>
        </w:rPr>
        <w:t xml:space="preserve">Навчитися організовувати індивідуальний процес розробки програмного забезпечення: планувати завдання за принципами Scrum, керувати ними у Trello, контролювати витрачений час у </w:t>
      </w:r>
      <w:r w:rsidR="004B358E">
        <w:rPr>
          <w:sz w:val="28"/>
          <w:szCs w:val="28"/>
          <w:lang w:val="en-US"/>
        </w:rPr>
        <w:t>Toggl</w:t>
      </w:r>
      <w:r w:rsidR="004B358E" w:rsidRPr="004B358E">
        <w:rPr>
          <w:sz w:val="28"/>
          <w:szCs w:val="28"/>
        </w:rPr>
        <w:t xml:space="preserve"> та використовувати Git і GitHub для керування версіями програмного проєк</w:t>
      </w:r>
      <w:r w:rsidR="004B358E">
        <w:rPr>
          <w:sz w:val="28"/>
          <w:szCs w:val="28"/>
        </w:rPr>
        <w:t>т</w:t>
      </w:r>
    </w:p>
    <w:p w14:paraId="137164C7" w14:textId="1D9FF96F" w:rsidR="00B0477A" w:rsidRPr="004B358E" w:rsidRDefault="00B0477A" w:rsidP="00B0477A">
      <w:pPr>
        <w:jc w:val="right"/>
        <w:rPr>
          <w:sz w:val="28"/>
          <w:szCs w:val="28"/>
          <w:lang w:val="en-US"/>
        </w:rPr>
      </w:pPr>
    </w:p>
    <w:p w14:paraId="6D038814" w14:textId="29ED7F5D" w:rsidR="004B358E" w:rsidRPr="004B358E" w:rsidRDefault="00DA0C87" w:rsidP="004B358E">
      <w:pPr>
        <w:pStyle w:val="1"/>
        <w:spacing w:before="200" w:after="160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4B358E" w:rsidRPr="004B358E">
        <w:rPr>
          <w:rFonts w:ascii="Times New Roman" w:hAnsi="Times New Roman"/>
          <w:sz w:val="28"/>
          <w:szCs w:val="28"/>
        </w:rPr>
        <w:t>. Планування та керування завданнями у Trello</w:t>
      </w:r>
    </w:p>
    <w:p w14:paraId="5E8A813B" w14:textId="058FA817" w:rsidR="00A72C58" w:rsidRDefault="004B358E" w:rsidP="00A72C58">
      <w:pPr>
        <w:ind w:firstLine="709"/>
        <w:jc w:val="both"/>
        <w:rPr>
          <w:sz w:val="28"/>
          <w:szCs w:val="28"/>
        </w:rPr>
      </w:pPr>
      <w:r w:rsidRPr="004B358E">
        <w:rPr>
          <w:sz w:val="28"/>
          <w:szCs w:val="28"/>
        </w:rPr>
        <w:t>У Trello створено картки із завданнями, чек-листи, кольорові мітки та дошку з етапами виконання робіт. Це дозволяє візуально контролювати стан кожної задачі.</w:t>
      </w:r>
    </w:p>
    <w:p w14:paraId="19822A59" w14:textId="7F64B4D0" w:rsidR="00A72C58" w:rsidRDefault="00A72C58" w:rsidP="004B358E">
      <w:pPr>
        <w:ind w:firstLine="709"/>
        <w:jc w:val="both"/>
        <w:rPr>
          <w:sz w:val="28"/>
          <w:szCs w:val="28"/>
        </w:rPr>
      </w:pPr>
      <w:r w:rsidRPr="00A72C58">
        <w:rPr>
          <w:noProof/>
          <w:sz w:val="28"/>
          <w:szCs w:val="28"/>
        </w:rPr>
        <w:drawing>
          <wp:inline distT="0" distB="0" distL="0" distR="0" wp14:anchorId="3C0B68DB" wp14:editId="4AC4F1DC">
            <wp:extent cx="4978400" cy="1934775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5" cy="19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D11" w14:textId="769C3B9D" w:rsidR="00A72C58" w:rsidRPr="00A72C58" w:rsidRDefault="00A72C58" w:rsidP="008052B1">
      <w:pPr>
        <w:ind w:firstLine="709"/>
        <w:jc w:val="center"/>
        <w:rPr>
          <w:sz w:val="28"/>
          <w:szCs w:val="28"/>
          <w:lang w:val="en-US"/>
        </w:rPr>
      </w:pPr>
      <w:r>
        <w:rPr>
          <w:i/>
          <w:sz w:val="28"/>
          <w:szCs w:val="28"/>
        </w:rPr>
        <w:t xml:space="preserve">Увійшла в свій акаунт </w:t>
      </w:r>
      <w:r>
        <w:rPr>
          <w:i/>
          <w:sz w:val="28"/>
          <w:szCs w:val="28"/>
          <w:lang w:val="en-US"/>
        </w:rPr>
        <w:t>Trello</w:t>
      </w:r>
    </w:p>
    <w:p w14:paraId="4C773C27" w14:textId="27A1BD84" w:rsidR="00A72C58" w:rsidRDefault="00A72C58" w:rsidP="004B358E">
      <w:pPr>
        <w:ind w:firstLine="709"/>
        <w:jc w:val="both"/>
        <w:rPr>
          <w:sz w:val="28"/>
          <w:szCs w:val="28"/>
          <w:lang w:val="en-US"/>
        </w:rPr>
      </w:pPr>
    </w:p>
    <w:p w14:paraId="02F03C43" w14:textId="3E7EA928" w:rsidR="00A72C58" w:rsidRDefault="00A72C58" w:rsidP="00A72C58">
      <w:pPr>
        <w:ind w:firstLine="709"/>
        <w:jc w:val="center"/>
        <w:rPr>
          <w:sz w:val="28"/>
          <w:szCs w:val="28"/>
          <w:lang w:val="en-US"/>
        </w:rPr>
      </w:pPr>
      <w:r w:rsidRPr="00A72C58">
        <w:rPr>
          <w:noProof/>
          <w:sz w:val="28"/>
          <w:szCs w:val="28"/>
          <w:lang w:val="en-US"/>
        </w:rPr>
        <w:drawing>
          <wp:inline distT="0" distB="0" distL="0" distR="0" wp14:anchorId="3C723B93" wp14:editId="5C298285">
            <wp:extent cx="5095059" cy="18097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534" cy="18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3548" w14:textId="25923F89" w:rsidR="008052B1" w:rsidRDefault="008052B1" w:rsidP="008052B1">
      <w:pPr>
        <w:ind w:firstLine="709"/>
        <w:jc w:val="center"/>
        <w:rPr>
          <w:sz w:val="28"/>
          <w:szCs w:val="28"/>
          <w:lang w:val="en-US"/>
        </w:rPr>
      </w:pPr>
      <w:r>
        <w:rPr>
          <w:i/>
          <w:sz w:val="28"/>
          <w:szCs w:val="28"/>
        </w:rPr>
        <w:t>Створила дошку</w:t>
      </w:r>
    </w:p>
    <w:p w14:paraId="660A7CA6" w14:textId="7163C886" w:rsidR="008052B1" w:rsidRPr="008052B1" w:rsidRDefault="008052B1" w:rsidP="00A72C58">
      <w:pPr>
        <w:ind w:firstLine="709"/>
        <w:jc w:val="center"/>
        <w:rPr>
          <w:sz w:val="28"/>
          <w:szCs w:val="28"/>
        </w:rPr>
      </w:pPr>
    </w:p>
    <w:p w14:paraId="77F3DAFF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4EDE1A02" wp14:editId="39988BC1">
            <wp:extent cx="4987570" cy="3474720"/>
            <wp:effectExtent l="0" t="0" r="0" b="0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57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744" w14:textId="56D6F13F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У картці Trello дода</w:t>
      </w:r>
      <w:r w:rsidR="008052B1">
        <w:rPr>
          <w:i/>
          <w:sz w:val="28"/>
          <w:szCs w:val="28"/>
        </w:rPr>
        <w:t>ла</w:t>
      </w:r>
      <w:r w:rsidRPr="004B358E">
        <w:rPr>
          <w:i/>
          <w:sz w:val="28"/>
          <w:szCs w:val="28"/>
        </w:rPr>
        <w:t xml:space="preserve"> опис завдання </w:t>
      </w:r>
    </w:p>
    <w:p w14:paraId="72F774A4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2C363A77" wp14:editId="376DA86B">
            <wp:extent cx="5715000" cy="2845868"/>
            <wp:effectExtent l="0" t="0" r="0" b="0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A8B9" w14:textId="37389E31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Для картки Trello створ</w:t>
      </w:r>
      <w:r w:rsidR="008052B1">
        <w:rPr>
          <w:i/>
          <w:sz w:val="28"/>
          <w:szCs w:val="28"/>
        </w:rPr>
        <w:t>ила</w:t>
      </w:r>
      <w:r w:rsidRPr="004B358E">
        <w:rPr>
          <w:i/>
          <w:sz w:val="28"/>
          <w:szCs w:val="28"/>
        </w:rPr>
        <w:t xml:space="preserve"> чек-лист із підзадачами, які потрібно виконати поетапно.</w:t>
      </w:r>
    </w:p>
    <w:p w14:paraId="0A4F7F7A" w14:textId="13443041" w:rsidR="004B358E" w:rsidRDefault="008052B1" w:rsidP="004B358E">
      <w:pPr>
        <w:keepNext/>
        <w:jc w:val="center"/>
        <w:rPr>
          <w:sz w:val="28"/>
          <w:szCs w:val="28"/>
        </w:rPr>
      </w:pPr>
      <w:r w:rsidRPr="00E8436C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19E8962" wp14:editId="4C105A13">
            <wp:extent cx="5944235" cy="2715895"/>
            <wp:effectExtent l="0" t="0" r="0" b="8255"/>
            <wp:docPr id="837359872" name="Рисунок 837359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439" w14:textId="228F738D" w:rsidR="008052B1" w:rsidRDefault="008052B1" w:rsidP="008052B1">
      <w:pPr>
        <w:spacing w:after="140"/>
        <w:jc w:val="center"/>
        <w:rPr>
          <w:i/>
          <w:sz w:val="28"/>
          <w:szCs w:val="28"/>
        </w:rPr>
      </w:pPr>
      <w:r w:rsidRPr="004B358E">
        <w:rPr>
          <w:i/>
          <w:sz w:val="28"/>
          <w:szCs w:val="28"/>
        </w:rPr>
        <w:t>Сформ</w:t>
      </w:r>
      <w:r>
        <w:rPr>
          <w:i/>
          <w:sz w:val="28"/>
          <w:szCs w:val="28"/>
        </w:rPr>
        <w:t>увала нову</w:t>
      </w:r>
      <w:r w:rsidRPr="004B358E">
        <w:rPr>
          <w:i/>
          <w:sz w:val="28"/>
          <w:szCs w:val="28"/>
        </w:rPr>
        <w:t xml:space="preserve"> дошку Trello з основними етапами роботи над програмним проєктом.</w:t>
      </w:r>
    </w:p>
    <w:p w14:paraId="7450A37D" w14:textId="47E78AD4" w:rsidR="002C77A7" w:rsidRDefault="002C77A7" w:rsidP="008052B1">
      <w:pPr>
        <w:spacing w:after="140"/>
        <w:jc w:val="center"/>
        <w:rPr>
          <w:sz w:val="28"/>
          <w:szCs w:val="28"/>
        </w:rPr>
      </w:pPr>
      <w:r w:rsidRPr="002C77A7">
        <w:rPr>
          <w:noProof/>
          <w:sz w:val="28"/>
          <w:szCs w:val="28"/>
        </w:rPr>
        <w:drawing>
          <wp:inline distT="0" distB="0" distL="0" distR="0" wp14:anchorId="42407327" wp14:editId="3D8E7842">
            <wp:extent cx="5448772" cy="2933954"/>
            <wp:effectExtent l="0" t="0" r="0" b="0"/>
            <wp:docPr id="837359879" name="Рисунок 837359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846" w14:textId="333CD38F" w:rsidR="002C77A7" w:rsidRPr="00E8436C" w:rsidRDefault="002C77A7" w:rsidP="008052B1">
      <w:pPr>
        <w:spacing w:after="140"/>
        <w:jc w:val="center"/>
        <w:rPr>
          <w:i/>
          <w:iCs/>
          <w:sz w:val="28"/>
          <w:szCs w:val="28"/>
        </w:rPr>
      </w:pPr>
      <w:r w:rsidRPr="00E8436C">
        <w:rPr>
          <w:i/>
          <w:iCs/>
          <w:sz w:val="28"/>
          <w:szCs w:val="28"/>
          <w:lang w:val="en-US"/>
        </w:rPr>
        <w:t>C</w:t>
      </w:r>
      <w:r w:rsidRPr="00E8436C">
        <w:rPr>
          <w:i/>
          <w:iCs/>
          <w:sz w:val="28"/>
          <w:szCs w:val="28"/>
        </w:rPr>
        <w:t>творила запрошення на свою дошку</w:t>
      </w:r>
    </w:p>
    <w:p w14:paraId="5DC5E689" w14:textId="195766BB" w:rsidR="002C77A7" w:rsidRDefault="002C77A7" w:rsidP="008052B1">
      <w:pPr>
        <w:spacing w:after="140"/>
        <w:jc w:val="center"/>
        <w:rPr>
          <w:sz w:val="28"/>
          <w:szCs w:val="28"/>
        </w:rPr>
      </w:pPr>
      <w:r w:rsidRPr="002C77A7">
        <w:rPr>
          <w:noProof/>
          <w:sz w:val="28"/>
          <w:szCs w:val="28"/>
        </w:rPr>
        <w:drawing>
          <wp:inline distT="0" distB="0" distL="0" distR="0" wp14:anchorId="737B62B4" wp14:editId="5F868D4C">
            <wp:extent cx="5601185" cy="1600339"/>
            <wp:effectExtent l="0" t="0" r="0" b="0"/>
            <wp:docPr id="837359880" name="Рисунок 837359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CD8E" w14:textId="743EE834" w:rsidR="00E8436C" w:rsidRDefault="00E8436C" w:rsidP="008052B1">
      <w:pPr>
        <w:spacing w:after="140"/>
        <w:jc w:val="center"/>
        <w:rPr>
          <w:i/>
          <w:iCs/>
          <w:sz w:val="28"/>
          <w:szCs w:val="28"/>
        </w:rPr>
      </w:pPr>
      <w:r w:rsidRPr="00E8436C">
        <w:rPr>
          <w:i/>
          <w:iCs/>
          <w:sz w:val="28"/>
          <w:szCs w:val="28"/>
        </w:rPr>
        <w:t>Учасник доєднався за запрошенням</w:t>
      </w:r>
    </w:p>
    <w:p w14:paraId="2C5F030F" w14:textId="3FAA90B6" w:rsidR="00E8436C" w:rsidRDefault="00E8436C" w:rsidP="008052B1">
      <w:pPr>
        <w:spacing w:after="140"/>
        <w:jc w:val="center"/>
        <w:rPr>
          <w:i/>
          <w:iCs/>
          <w:sz w:val="28"/>
          <w:szCs w:val="28"/>
        </w:rPr>
      </w:pPr>
      <w:r w:rsidRPr="00E8436C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6688DF9A" wp14:editId="4E42BFDA">
            <wp:extent cx="4942434" cy="2457450"/>
            <wp:effectExtent l="0" t="0" r="0" b="0"/>
            <wp:docPr id="837359881" name="Рисунок 83735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8432" cy="246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0A55" w14:textId="780DA81C" w:rsidR="008052B1" w:rsidRPr="00E8436C" w:rsidRDefault="00E8436C" w:rsidP="00E8436C">
      <w:pPr>
        <w:spacing w:after="140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Перегляд активності учасника</w:t>
      </w:r>
    </w:p>
    <w:p w14:paraId="1888ED8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6EAFE3D" wp14:editId="7DEC1E3B">
            <wp:extent cx="5286375" cy="281251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773" cy="28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5837" w14:textId="6EAF271D" w:rsidR="004B358E" w:rsidRDefault="008052B1" w:rsidP="004B358E">
      <w:pPr>
        <w:spacing w:after="14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Додала мітки на дошку</w:t>
      </w:r>
    </w:p>
    <w:p w14:paraId="507C7FFE" w14:textId="307CC70F" w:rsidR="00B769E5" w:rsidRDefault="00B769E5" w:rsidP="004B358E">
      <w:pPr>
        <w:spacing w:after="140"/>
        <w:jc w:val="center"/>
        <w:rPr>
          <w:sz w:val="28"/>
          <w:szCs w:val="28"/>
        </w:rPr>
      </w:pPr>
      <w:r w:rsidRPr="00B769E5">
        <w:rPr>
          <w:sz w:val="28"/>
          <w:szCs w:val="28"/>
        </w:rPr>
        <w:drawing>
          <wp:inline distT="0" distB="0" distL="0" distR="0" wp14:anchorId="26DEC153" wp14:editId="4AE926F2">
            <wp:extent cx="5534025" cy="2623060"/>
            <wp:effectExtent l="0" t="0" r="0" b="6350"/>
            <wp:docPr id="1872839130" name="Рисунок 1872839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6199" cy="26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AF13" w14:textId="31DE37B6" w:rsidR="00B769E5" w:rsidRPr="004956DA" w:rsidRDefault="00B769E5" w:rsidP="00B769E5">
      <w:pPr>
        <w:spacing w:after="14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Додала </w:t>
      </w:r>
      <w:r w:rsidR="004956DA">
        <w:rPr>
          <w:i/>
          <w:sz w:val="28"/>
          <w:szCs w:val="28"/>
        </w:rPr>
        <w:t>час виконання завдання</w:t>
      </w:r>
    </w:p>
    <w:p w14:paraId="3DED5202" w14:textId="77777777" w:rsidR="00B769E5" w:rsidRPr="004B358E" w:rsidRDefault="00B769E5" w:rsidP="004B358E">
      <w:pPr>
        <w:spacing w:after="140"/>
        <w:jc w:val="center"/>
        <w:rPr>
          <w:sz w:val="28"/>
          <w:szCs w:val="28"/>
        </w:rPr>
      </w:pPr>
    </w:p>
    <w:p w14:paraId="12FE1FB5" w14:textId="71534366" w:rsidR="004B358E" w:rsidRPr="004B358E" w:rsidRDefault="00DA0C87" w:rsidP="004B358E">
      <w:pPr>
        <w:pStyle w:val="1"/>
        <w:spacing w:before="200" w:after="160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 w:rsidR="004B358E" w:rsidRPr="004B358E">
        <w:rPr>
          <w:rFonts w:ascii="Times New Roman" w:hAnsi="Times New Roman"/>
          <w:sz w:val="28"/>
          <w:szCs w:val="28"/>
        </w:rPr>
        <w:t xml:space="preserve">. Контроль робочого часу у </w:t>
      </w:r>
      <w:r w:rsidR="004B358E">
        <w:rPr>
          <w:rFonts w:ascii="Times New Roman" w:hAnsi="Times New Roman"/>
          <w:sz w:val="28"/>
          <w:szCs w:val="28"/>
          <w:lang w:val="en-US"/>
        </w:rPr>
        <w:t>Toggl</w:t>
      </w:r>
    </w:p>
    <w:p w14:paraId="3A13218B" w14:textId="3380DE5A" w:rsidR="004B358E" w:rsidRPr="004B358E" w:rsidRDefault="004B358E" w:rsidP="004B358E">
      <w:pPr>
        <w:ind w:firstLine="709"/>
        <w:jc w:val="both"/>
        <w:rPr>
          <w:sz w:val="28"/>
          <w:szCs w:val="28"/>
        </w:rPr>
      </w:pPr>
      <w:r w:rsidRPr="004B358E">
        <w:rPr>
          <w:sz w:val="28"/>
          <w:szCs w:val="28"/>
        </w:rPr>
        <w:t xml:space="preserve">У </w:t>
      </w:r>
      <w:r>
        <w:rPr>
          <w:sz w:val="28"/>
          <w:szCs w:val="28"/>
          <w:lang w:val="en-US"/>
        </w:rPr>
        <w:t>Toggl</w:t>
      </w:r>
      <w:r w:rsidRPr="004B358E">
        <w:rPr>
          <w:sz w:val="28"/>
          <w:szCs w:val="28"/>
        </w:rPr>
        <w:t xml:space="preserve"> створено окремі завдання та заплановано час на їх виконання. Для задач задаються тривалість, виконавець і поточний статус, а календар використовується для планування роботи.</w:t>
      </w:r>
    </w:p>
    <w:p w14:paraId="0AFAB395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890EE74" wp14:editId="3B189030">
            <wp:extent cx="5715000" cy="27376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05B0" w14:textId="31DE17EF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У </w:t>
      </w:r>
      <w:r w:rsidR="00E8436C">
        <w:rPr>
          <w:i/>
          <w:sz w:val="28"/>
          <w:szCs w:val="28"/>
          <w:lang w:val="en-US"/>
        </w:rPr>
        <w:t>Toggl</w:t>
      </w:r>
      <w:r w:rsidRPr="004B358E">
        <w:rPr>
          <w:i/>
          <w:sz w:val="28"/>
          <w:szCs w:val="28"/>
        </w:rPr>
        <w:t xml:space="preserve"> заплановано час виконання завдання Code із зазначенням дати та часової тривалості.</w:t>
      </w:r>
    </w:p>
    <w:p w14:paraId="6A8F115E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3860562F" wp14:editId="6A6A4E33">
            <wp:extent cx="2785534" cy="357626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427" cy="35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3A96" w14:textId="35C6BB53" w:rsidR="004B358E" w:rsidRDefault="004B358E" w:rsidP="004B358E">
      <w:pPr>
        <w:spacing w:after="140"/>
        <w:jc w:val="center"/>
        <w:rPr>
          <w:i/>
          <w:sz w:val="28"/>
          <w:szCs w:val="28"/>
        </w:rPr>
      </w:pPr>
      <w:r w:rsidRPr="004B358E">
        <w:rPr>
          <w:i/>
          <w:sz w:val="28"/>
          <w:szCs w:val="28"/>
        </w:rPr>
        <w:t xml:space="preserve">У  </w:t>
      </w:r>
      <w:r w:rsidR="00E8436C">
        <w:rPr>
          <w:i/>
          <w:sz w:val="28"/>
          <w:szCs w:val="28"/>
          <w:lang w:val="en-US"/>
        </w:rPr>
        <w:t xml:space="preserve">Toggl </w:t>
      </w:r>
      <w:r w:rsidRPr="004B358E">
        <w:rPr>
          <w:i/>
          <w:sz w:val="28"/>
          <w:szCs w:val="28"/>
        </w:rPr>
        <w:t>створено завдання Interface, задано оцінку часу, виконавця та статус To do.</w:t>
      </w:r>
    </w:p>
    <w:p w14:paraId="14E97DC6" w14:textId="321BC707" w:rsidR="00E8436C" w:rsidRDefault="00B769E5" w:rsidP="004B358E">
      <w:pPr>
        <w:spacing w:after="140"/>
        <w:jc w:val="center"/>
        <w:rPr>
          <w:sz w:val="28"/>
          <w:szCs w:val="28"/>
        </w:rPr>
      </w:pPr>
      <w:r w:rsidRPr="00B769E5">
        <w:rPr>
          <w:noProof/>
          <w:sz w:val="28"/>
          <w:szCs w:val="28"/>
        </w:rPr>
        <w:lastRenderedPageBreak/>
        <w:drawing>
          <wp:inline distT="0" distB="0" distL="0" distR="0" wp14:anchorId="6D83F4AE" wp14:editId="22A514CD">
            <wp:extent cx="5944235" cy="1191895"/>
            <wp:effectExtent l="0" t="0" r="0" b="8255"/>
            <wp:docPr id="1872839129" name="Рисунок 1872839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46FD" w14:textId="7D11FBEA" w:rsidR="00E8436C" w:rsidRPr="00E8436C" w:rsidRDefault="00E8436C" w:rsidP="004B358E">
      <w:pPr>
        <w:spacing w:after="140"/>
        <w:jc w:val="center"/>
        <w:rPr>
          <w:i/>
          <w:iCs/>
          <w:sz w:val="28"/>
          <w:szCs w:val="28"/>
        </w:rPr>
      </w:pPr>
      <w:r w:rsidRPr="00E8436C">
        <w:rPr>
          <w:i/>
          <w:iCs/>
          <w:sz w:val="28"/>
          <w:szCs w:val="28"/>
          <w:lang w:val="en-US"/>
        </w:rPr>
        <w:t>C</w:t>
      </w:r>
      <w:r w:rsidRPr="00E8436C">
        <w:rPr>
          <w:i/>
          <w:iCs/>
          <w:sz w:val="28"/>
          <w:szCs w:val="28"/>
        </w:rPr>
        <w:t>творено список завдань та їх термін</w:t>
      </w:r>
    </w:p>
    <w:p w14:paraId="70C6547F" w14:textId="55467550" w:rsidR="004B358E" w:rsidRPr="004B358E" w:rsidRDefault="004B358E" w:rsidP="004B358E">
      <w:pPr>
        <w:keepNext/>
        <w:jc w:val="center"/>
        <w:rPr>
          <w:sz w:val="28"/>
          <w:szCs w:val="28"/>
        </w:rPr>
      </w:pPr>
    </w:p>
    <w:p w14:paraId="06FF0464" w14:textId="65CEC63C" w:rsidR="00C307C5" w:rsidRDefault="00C307C5" w:rsidP="004B358E">
      <w:pPr>
        <w:spacing w:after="140"/>
        <w:jc w:val="center"/>
        <w:rPr>
          <w:i/>
          <w:sz w:val="28"/>
          <w:szCs w:val="28"/>
        </w:rPr>
      </w:pPr>
      <w:r w:rsidRPr="00C307C5">
        <w:rPr>
          <w:i/>
          <w:noProof/>
          <w:sz w:val="28"/>
          <w:szCs w:val="28"/>
        </w:rPr>
        <w:drawing>
          <wp:inline distT="0" distB="0" distL="0" distR="0" wp14:anchorId="1BE014BB" wp14:editId="565FF664">
            <wp:extent cx="5944235" cy="2355215"/>
            <wp:effectExtent l="0" t="0" r="0" b="6985"/>
            <wp:docPr id="837359883" name="Рисунок 83735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477A" w14:textId="77777777" w:rsidR="00C307C5" w:rsidRDefault="00C307C5" w:rsidP="00C307C5">
      <w:pPr>
        <w:spacing w:after="140"/>
        <w:jc w:val="center"/>
        <w:rPr>
          <w:i/>
          <w:sz w:val="28"/>
          <w:szCs w:val="28"/>
        </w:rPr>
      </w:pPr>
      <w:r w:rsidRPr="004B358E">
        <w:rPr>
          <w:i/>
          <w:sz w:val="28"/>
          <w:szCs w:val="28"/>
        </w:rPr>
        <w:t>У календарі</w:t>
      </w:r>
      <w:r w:rsidRPr="00E8436C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Toggl</w:t>
      </w:r>
      <w:r w:rsidRPr="004B358E">
        <w:rPr>
          <w:i/>
          <w:sz w:val="28"/>
          <w:szCs w:val="28"/>
        </w:rPr>
        <w:t xml:space="preserve"> заплановано виконання окремих завдань проєкту в різні дні.</w:t>
      </w:r>
    </w:p>
    <w:p w14:paraId="4897E3D5" w14:textId="77777777" w:rsidR="00C307C5" w:rsidRDefault="00C307C5" w:rsidP="004B358E">
      <w:pPr>
        <w:spacing w:after="140"/>
        <w:jc w:val="center"/>
        <w:rPr>
          <w:i/>
          <w:sz w:val="28"/>
          <w:szCs w:val="28"/>
        </w:rPr>
      </w:pPr>
    </w:p>
    <w:p w14:paraId="7D6FD1E9" w14:textId="4849D450" w:rsidR="00A72C58" w:rsidRDefault="00A72C58" w:rsidP="004B358E">
      <w:pPr>
        <w:spacing w:after="140"/>
        <w:jc w:val="center"/>
        <w:rPr>
          <w:sz w:val="28"/>
          <w:szCs w:val="28"/>
        </w:rPr>
      </w:pPr>
      <w:r w:rsidRPr="00A72C58">
        <w:rPr>
          <w:noProof/>
          <w:sz w:val="28"/>
          <w:szCs w:val="28"/>
        </w:rPr>
        <w:drawing>
          <wp:inline distT="0" distB="0" distL="0" distR="0" wp14:anchorId="1AEFA823" wp14:editId="530357FF">
            <wp:extent cx="5944235" cy="225044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E9D0" w14:textId="6C34D31A" w:rsidR="00A72C58" w:rsidRPr="004B358E" w:rsidRDefault="00A72C58" w:rsidP="004B358E">
      <w:pPr>
        <w:spacing w:after="140"/>
        <w:jc w:val="center"/>
        <w:rPr>
          <w:sz w:val="28"/>
          <w:szCs w:val="28"/>
        </w:rPr>
      </w:pPr>
      <w:r>
        <w:rPr>
          <w:i/>
          <w:sz w:val="28"/>
          <w:szCs w:val="28"/>
        </w:rPr>
        <w:t>Статистика за місяць</w:t>
      </w:r>
    </w:p>
    <w:p w14:paraId="581C34A2" w14:textId="133881B2" w:rsidR="004B358E" w:rsidRPr="004B358E" w:rsidRDefault="00DA0C87" w:rsidP="004B358E">
      <w:pPr>
        <w:pStyle w:val="1"/>
        <w:spacing w:before="200" w:after="160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  <w:r w:rsidR="004B358E" w:rsidRPr="004B358E">
        <w:rPr>
          <w:rFonts w:ascii="Times New Roman" w:hAnsi="Times New Roman"/>
          <w:sz w:val="28"/>
          <w:szCs w:val="28"/>
        </w:rPr>
        <w:t>. Відпрацювання основних команд Git у Learn Git Branching</w:t>
      </w:r>
    </w:p>
    <w:p w14:paraId="4D1C1300" w14:textId="77777777" w:rsidR="004B358E" w:rsidRPr="004B358E" w:rsidRDefault="004B358E" w:rsidP="004B358E">
      <w:pPr>
        <w:ind w:firstLine="709"/>
        <w:jc w:val="both"/>
        <w:rPr>
          <w:sz w:val="28"/>
          <w:szCs w:val="28"/>
        </w:rPr>
      </w:pPr>
      <w:r w:rsidRPr="004B358E">
        <w:rPr>
          <w:sz w:val="28"/>
          <w:szCs w:val="28"/>
        </w:rPr>
        <w:t>У навчальному середовищі Learn Git Branching виконано серію вправ з базових і розширених операцій Git: комітів, гілок, переміщення HEAD, злиття, роботи зі Staging Area, тегами та віддаленими репозиторіями.</w:t>
      </w:r>
    </w:p>
    <w:p w14:paraId="4911D345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5D5F2F92" wp14:editId="27B0D419">
            <wp:extent cx="5715000" cy="1950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E9F6" w14:textId="3E25CF41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вступну вправу Learn Git Branching з базових комітів та переміщення покажчика HEAD.</w:t>
      </w:r>
    </w:p>
    <w:p w14:paraId="5B3671C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45C597AD" wp14:editId="4858A475">
            <wp:extent cx="5715000" cy="1558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09AE" w14:textId="4B8CD1F2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створення нової гілки та переключення між гілками репозиторію.</w:t>
      </w:r>
    </w:p>
    <w:p w14:paraId="795833FF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BAA09D4" wp14:editId="1547BE05">
            <wp:extent cx="5715000" cy="18216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AB08" w14:textId="745F08E1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зі створення комітів у різних гілках.</w:t>
      </w:r>
    </w:p>
    <w:p w14:paraId="04E1333E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7C517B89" wp14:editId="5CFD4009">
            <wp:extent cx="5715000" cy="2268140"/>
            <wp:effectExtent l="0" t="0" r="0" b="0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8320" w14:textId="7CE48304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об’єднання змін між гілками та формування спільної історії.</w:t>
      </w:r>
    </w:p>
    <w:p w14:paraId="59EE45E7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7A8E907A" wp14:editId="4A499826">
            <wp:extent cx="5715000" cy="18930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A29C" w14:textId="65832437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переміщення HEAD до потрібного коміту.</w:t>
      </w:r>
    </w:p>
    <w:p w14:paraId="0AF6FF8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45EBF27" wp14:editId="41D7EA5F">
            <wp:extent cx="5715000" cy="18082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DB79" w14:textId="290348E1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Відпрацьовано роботу з відносними посиланнями на коміти.</w:t>
      </w:r>
    </w:p>
    <w:p w14:paraId="1BB18D5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134728FD" wp14:editId="2BFC29A9">
            <wp:extent cx="5715000" cy="18261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4163" w14:textId="7E0FB54E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переміщення між різними комітами історії репозиторію.</w:t>
      </w:r>
    </w:p>
    <w:p w14:paraId="57413354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03D6F145" wp14:editId="67F2925F">
            <wp:extent cx="5715000" cy="23529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F87A" w14:textId="3BAB5BCF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скасування змін і повернення до попереднього стану репозиторію.</w:t>
      </w:r>
    </w:p>
    <w:p w14:paraId="6BFB4DC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5FE62A17" wp14:editId="1BE99D8F">
            <wp:extent cx="5715000" cy="20806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26C3" w14:textId="37EDF26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перенесення потрібних змін між гілками.</w:t>
      </w:r>
    </w:p>
    <w:p w14:paraId="25AFBB5E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C4E2B52" wp14:editId="0DE0E7B9">
            <wp:extent cx="5715000" cy="19154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C549" w14:textId="3E787FCE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навчальну вправу зі зміни розташування комітів у Git.</w:t>
      </w:r>
    </w:p>
    <w:p w14:paraId="48A46DF1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08264C4C" wp14:editId="4049B9E7">
            <wp:extent cx="5715000" cy="1977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8A05" w14:textId="2FCBD26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Підтверджено успішне виконання чергового рівня Learn Git Branching.</w:t>
      </w:r>
    </w:p>
    <w:p w14:paraId="002DC8FF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76DB8E5" wp14:editId="775B0B32">
            <wp:extent cx="5715000" cy="23306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6AE" w14:textId="3952DD8E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роботу зі Staging Area: додавання файлів до індексу та створення коміту.</w:t>
      </w:r>
    </w:p>
    <w:p w14:paraId="34958C52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7AC96D7A" wp14:editId="1C79EC51">
            <wp:extent cx="5715000" cy="21341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F86F" w14:textId="7D76F7C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відновлення файлів та зміною їх стану перед комітом.</w:t>
      </w:r>
    </w:p>
    <w:p w14:paraId="532BA193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0C6B90CF" wp14:editId="159EFD37">
            <wp:extent cx="5715000" cy="18663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69C8" w14:textId="3B0A7644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складніший сценарій роботи з кількома гілками та комітами.</w:t>
      </w:r>
    </w:p>
    <w:p w14:paraId="4800EE47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F64DA4F" wp14:editId="2B17CC70">
            <wp:extent cx="5715000" cy="1544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04B7" w14:textId="795CF02D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Виконано вправу з гілками і тегами для позначення потрібних станів репозиторію.</w:t>
      </w:r>
    </w:p>
    <w:p w14:paraId="3C3BC20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4B0A9FF5" wp14:editId="71A7477A">
            <wp:extent cx="5715000" cy="20806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C024" w14:textId="580BF92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Підтверджено успішне завершення навчального рівня.</w:t>
      </w:r>
    </w:p>
    <w:p w14:paraId="34CAFBFF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396E0C7B" wp14:editId="4DE19995">
            <wp:extent cx="5715000" cy="15448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3416" w14:textId="604F48F2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Відпрацьовано створення та використання тегів у Git.</w:t>
      </w:r>
    </w:p>
    <w:p w14:paraId="230510A7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62CDCD3B" wp14:editId="0C47440D">
            <wp:extent cx="5715000" cy="22770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9649" w14:textId="5CAE4F7E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переміщення між комітами та різними посиланнями.</w:t>
      </w:r>
    </w:p>
    <w:p w14:paraId="3EFE2A2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250A649E" wp14:editId="1AC2B63A">
            <wp:extent cx="5715000" cy="200917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5736" w14:textId="13E9943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Відпрацьовано зміну історії комітів і положення гілок.</w:t>
      </w:r>
    </w:p>
    <w:p w14:paraId="36B2972C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3AD584B8" wp14:editId="2C5162C8">
            <wp:extent cx="5715000" cy="20895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43AE" w14:textId="5B535340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кількома гілками та їх подальшим об’єднанням.</w:t>
      </w:r>
    </w:p>
    <w:p w14:paraId="47575C1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494767A0" wp14:editId="535F3E37">
            <wp:extent cx="5715000" cy="225474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2EE1" w14:textId="02E71ABC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складний сценарій розгалуження з кількома незалежними гілками.</w:t>
      </w:r>
    </w:p>
    <w:p w14:paraId="13945AFD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7E29CB3" wp14:editId="1BA234E7">
            <wp:extent cx="3035977" cy="2468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977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4918" w14:textId="76F9463B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Показано прогрес проходження основних рівнів Learn Git Branching.</w:t>
      </w:r>
    </w:p>
    <w:p w14:paraId="0AC7E581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38D44C66" wp14:editId="4383ADA9">
            <wp:extent cx="4911448" cy="2468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144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39CA" w14:textId="54083E85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Показано виконані навчальні рівні з базової та розширеної роботи з Git.</w:t>
      </w:r>
    </w:p>
    <w:p w14:paraId="1D01CF81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2DAA069C" wp14:editId="6ECC5CD2">
            <wp:extent cx="5715000" cy="20136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4886" w14:textId="26AD9D69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рівень, присвячений роботі з віддаленим репозиторієм.</w:t>
      </w:r>
    </w:p>
    <w:p w14:paraId="46253384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3111CF70" wp14:editId="134FCBF0">
            <wp:extent cx="5715000" cy="19377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3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2BF1" w14:textId="6D7C92D8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отримання змін із віддаленого репозиторію командою git fetch.</w:t>
      </w:r>
    </w:p>
    <w:p w14:paraId="65407FFC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774F7E44" wp14:editId="3FABECDE">
            <wp:extent cx="5715000" cy="1549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D2AA" w14:textId="72C134A7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отримання та об’єднання віддалених змін командою git pull.</w:t>
      </w:r>
    </w:p>
    <w:p w14:paraId="60F0C814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41AAC55C" wp14:editId="4F62238D">
            <wp:extent cx="5715000" cy="18305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9F14" w14:textId="790DDD74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вправу з передавання локальних змін у віддалений репозиторій.</w:t>
      </w:r>
    </w:p>
    <w:p w14:paraId="673B86BF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02FABCDB" wp14:editId="682BCEDC">
            <wp:extent cx="5715000" cy="16877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4E56" w14:textId="0F826A7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 xml:space="preserve"> Відпрацьовано роботу з віддаленими гілками та їх відстеженням.</w:t>
      </w:r>
    </w:p>
    <w:p w14:paraId="20A32A3C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73ABBBB1" wp14:editId="1E4C6A1E">
            <wp:extent cx="5715000" cy="159841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9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1657" w14:textId="193A75AD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надсилання змін у потрібну віддалену гілку.</w:t>
      </w:r>
    </w:p>
    <w:p w14:paraId="1B9DD994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748FBB44" wp14:editId="49100CA6">
            <wp:extent cx="5302292" cy="24688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2292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D1AB" w14:textId="23F5B5D6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Відпрацьовано синхронізацію локальної та віддаленої історії репозиторію.</w:t>
      </w:r>
    </w:p>
    <w:p w14:paraId="47684ADD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07C21A58" wp14:editId="3C7953DF">
            <wp:extent cx="5715000" cy="200917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CD8A" w14:textId="4E64D588" w:rsidR="004B358E" w:rsidRDefault="004B358E" w:rsidP="004B358E">
      <w:pPr>
        <w:spacing w:after="140"/>
        <w:jc w:val="center"/>
        <w:rPr>
          <w:i/>
          <w:sz w:val="28"/>
          <w:szCs w:val="28"/>
        </w:rPr>
      </w:pPr>
      <w:r w:rsidRPr="004B358E">
        <w:rPr>
          <w:i/>
          <w:sz w:val="28"/>
          <w:szCs w:val="28"/>
        </w:rPr>
        <w:t xml:space="preserve"> Завершено вправу з віддаленими гілками та перевірено правильність синхронізації.</w:t>
      </w:r>
    </w:p>
    <w:p w14:paraId="24D2C630" w14:textId="131759B6" w:rsid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1E9767DE" wp14:editId="60A0C7A1">
            <wp:extent cx="5944235" cy="200406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04" w14:textId="7CB1CACE" w:rsidR="004B358E" w:rsidRDefault="004B358E" w:rsidP="004B358E">
      <w:pPr>
        <w:spacing w:after="140"/>
        <w:jc w:val="center"/>
        <w:rPr>
          <w:i/>
          <w:iCs/>
          <w:sz w:val="28"/>
          <w:szCs w:val="28"/>
        </w:rPr>
      </w:pPr>
      <w:r w:rsidRPr="004B358E">
        <w:rPr>
          <w:i/>
          <w:iCs/>
          <w:sz w:val="28"/>
          <w:szCs w:val="28"/>
        </w:rPr>
        <w:t xml:space="preserve">Виконано вправу зі злиття кількох віддалених гілок у </w:t>
      </w:r>
      <w:r w:rsidRPr="004B358E">
        <w:rPr>
          <w:rStyle w:val="HTML"/>
          <w:i/>
          <w:iCs/>
          <w:sz w:val="28"/>
          <w:szCs w:val="28"/>
        </w:rPr>
        <w:t>main</w:t>
      </w:r>
      <w:r w:rsidRPr="004B358E">
        <w:rPr>
          <w:i/>
          <w:iCs/>
          <w:sz w:val="28"/>
          <w:szCs w:val="28"/>
        </w:rPr>
        <w:t xml:space="preserve"> та відправлення змін у віддалений репозиторій.</w:t>
      </w:r>
    </w:p>
    <w:p w14:paraId="4BBE40BD" w14:textId="0C981600" w:rsidR="004B358E" w:rsidRDefault="004B358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4B358E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34EEB6E4" wp14:editId="2F276554">
            <wp:extent cx="5944235" cy="187515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C2EF" w14:textId="4F04ACCD" w:rsidR="00DC2E5E" w:rsidRDefault="00DC2E5E" w:rsidP="004B358E">
      <w:pPr>
        <w:spacing w:after="140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 xml:space="preserve">Виконано створення гілки з відстеженням віддаленої </w:t>
      </w:r>
      <w:r w:rsidRPr="00DC2E5E">
        <w:rPr>
          <w:rStyle w:val="HTML"/>
          <w:i/>
          <w:iCs/>
          <w:sz w:val="28"/>
          <w:szCs w:val="28"/>
        </w:rPr>
        <w:t>o/main</w:t>
      </w:r>
      <w:r w:rsidRPr="00DC2E5E">
        <w:rPr>
          <w:i/>
          <w:iCs/>
          <w:sz w:val="28"/>
          <w:szCs w:val="28"/>
        </w:rPr>
        <w:t xml:space="preserve">, синхронізацію через </w:t>
      </w:r>
      <w:r w:rsidRPr="00DC2E5E">
        <w:rPr>
          <w:rStyle w:val="HTML"/>
          <w:i/>
          <w:iCs/>
          <w:sz w:val="28"/>
          <w:szCs w:val="28"/>
        </w:rPr>
        <w:t>pull --rebase</w:t>
      </w:r>
      <w:r w:rsidRPr="00DC2E5E">
        <w:rPr>
          <w:i/>
          <w:iCs/>
          <w:sz w:val="28"/>
          <w:szCs w:val="28"/>
        </w:rPr>
        <w:t xml:space="preserve"> та відправлення змін у віддалений репозиторій.</w:t>
      </w:r>
    </w:p>
    <w:p w14:paraId="01660BD8" w14:textId="64A99095" w:rsid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58CEE17" wp14:editId="5B8050D3">
            <wp:extent cx="5944235" cy="182943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8D7A" w14:textId="031B5F82" w:rsidR="00DC2E5E" w:rsidRDefault="00DC2E5E" w:rsidP="004B358E">
      <w:pPr>
        <w:spacing w:after="140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 xml:space="preserve">Відпрацьовано команду </w:t>
      </w:r>
      <w:r w:rsidRPr="00DC2E5E">
        <w:rPr>
          <w:rStyle w:val="HTML"/>
          <w:i/>
          <w:iCs/>
          <w:sz w:val="28"/>
          <w:szCs w:val="28"/>
        </w:rPr>
        <w:t>git push</w:t>
      </w:r>
      <w:r w:rsidRPr="00DC2E5E">
        <w:rPr>
          <w:i/>
          <w:iCs/>
          <w:sz w:val="28"/>
          <w:szCs w:val="28"/>
        </w:rPr>
        <w:t xml:space="preserve"> з указанням віддаленого репозиторію та конкретної гілки.</w:t>
      </w:r>
    </w:p>
    <w:p w14:paraId="4C2BB034" w14:textId="45479B3C" w:rsid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05535F74" wp14:editId="45897483">
            <wp:extent cx="5944235" cy="20015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17DF" w14:textId="761A7B86" w:rsidR="00DC2E5E" w:rsidRDefault="00DC2E5E" w:rsidP="004B358E">
      <w:pPr>
        <w:spacing w:after="140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 xml:space="preserve">Відпрацьовано розширений синтаксис </w:t>
      </w:r>
      <w:r w:rsidRPr="00DC2E5E">
        <w:rPr>
          <w:rStyle w:val="HTML"/>
          <w:i/>
          <w:iCs/>
          <w:sz w:val="28"/>
          <w:szCs w:val="28"/>
        </w:rPr>
        <w:t>git push</w:t>
      </w:r>
      <w:r w:rsidRPr="00DC2E5E">
        <w:rPr>
          <w:i/>
          <w:iCs/>
          <w:sz w:val="28"/>
          <w:szCs w:val="28"/>
        </w:rPr>
        <w:t xml:space="preserve"> для відправлення локальних гілок у задані віддалені гілки.</w:t>
      </w:r>
    </w:p>
    <w:p w14:paraId="7101B8DD" w14:textId="48D7D63A" w:rsidR="00DC2E5E" w:rsidRP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55FD25F" wp14:editId="73D4E165">
            <wp:extent cx="5944235" cy="2016760"/>
            <wp:effectExtent l="0" t="0" r="0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56B3" w14:textId="5283A32A" w:rsidR="00DC2E5E" w:rsidRDefault="00DC2E5E" w:rsidP="004B358E">
      <w:pPr>
        <w:spacing w:after="140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 xml:space="preserve">Відпрацьовано </w:t>
      </w:r>
      <w:r w:rsidRPr="00DC2E5E">
        <w:rPr>
          <w:rStyle w:val="HTML"/>
          <w:i/>
          <w:iCs/>
          <w:sz w:val="28"/>
          <w:szCs w:val="28"/>
        </w:rPr>
        <w:t>git fetch</w:t>
      </w:r>
      <w:r w:rsidRPr="00DC2E5E">
        <w:rPr>
          <w:i/>
          <w:iCs/>
          <w:sz w:val="28"/>
          <w:szCs w:val="28"/>
        </w:rPr>
        <w:t xml:space="preserve"> з указанням конкретних комітів і локальних гілок, а також подальше злиття гілок командою </w:t>
      </w:r>
      <w:r w:rsidRPr="00DC2E5E">
        <w:rPr>
          <w:rStyle w:val="HTML"/>
          <w:i/>
          <w:iCs/>
          <w:sz w:val="28"/>
          <w:szCs w:val="28"/>
        </w:rPr>
        <w:t>git merge</w:t>
      </w:r>
      <w:r w:rsidRPr="00DC2E5E">
        <w:rPr>
          <w:i/>
          <w:iCs/>
          <w:sz w:val="28"/>
          <w:szCs w:val="28"/>
        </w:rPr>
        <w:t>.</w:t>
      </w:r>
    </w:p>
    <w:p w14:paraId="1F175AE6" w14:textId="44C1F46C" w:rsid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64491BDC" wp14:editId="348DF377">
            <wp:extent cx="5944235" cy="1844675"/>
            <wp:effectExtent l="0" t="0" r="0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A50E" w14:textId="4B6502E1" w:rsidR="00DC2E5E" w:rsidRDefault="00DC2E5E" w:rsidP="004B358E">
      <w:pPr>
        <w:spacing w:after="140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>Відпрацьовано видалення гілок у локальному та віддаленому репозиторіях і створення локальної гілки з віддаленого коміту.</w:t>
      </w:r>
    </w:p>
    <w:p w14:paraId="7D2C61E7" w14:textId="161FC8A2" w:rsidR="00DC2E5E" w:rsidRP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6489B36" wp14:editId="3F400580">
            <wp:extent cx="5944235" cy="18859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AD1E" w14:textId="10C9A9B5" w:rsidR="00DC2E5E" w:rsidRDefault="00DC2E5E" w:rsidP="004B358E">
      <w:pPr>
        <w:spacing w:after="140"/>
        <w:jc w:val="center"/>
      </w:pPr>
      <w:r w:rsidRPr="00DC2E5E">
        <w:rPr>
          <w:i/>
          <w:iCs/>
          <w:sz w:val="28"/>
          <w:szCs w:val="28"/>
        </w:rPr>
        <w:t xml:space="preserve">Відпрацьовано використання </w:t>
      </w:r>
      <w:r w:rsidRPr="00DC2E5E">
        <w:rPr>
          <w:rStyle w:val="HTML"/>
          <w:i/>
          <w:iCs/>
          <w:sz w:val="28"/>
          <w:szCs w:val="28"/>
        </w:rPr>
        <w:t>git pull</w:t>
      </w:r>
      <w:r w:rsidRPr="00DC2E5E">
        <w:rPr>
          <w:i/>
          <w:iCs/>
          <w:sz w:val="28"/>
          <w:szCs w:val="28"/>
        </w:rPr>
        <w:t xml:space="preserve"> з аргументами для отримання конкретних комітів і роботи з локальними гілками</w:t>
      </w:r>
      <w:r>
        <w:t>.</w:t>
      </w:r>
    </w:p>
    <w:p w14:paraId="23803AC7" w14:textId="23BC967B" w:rsid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  <w:r w:rsidRPr="00DC2E5E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2216F9A7" wp14:editId="0B324CE5">
            <wp:extent cx="5944235" cy="274637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D6D8" w14:textId="77777777" w:rsidR="00DC2E5E" w:rsidRPr="00DC2E5E" w:rsidRDefault="00DC2E5E" w:rsidP="0000477A">
      <w:pPr>
        <w:pStyle w:val="pdq2pgselectionanchorcontainer"/>
        <w:jc w:val="center"/>
        <w:rPr>
          <w:i/>
          <w:iCs/>
          <w:sz w:val="28"/>
          <w:szCs w:val="28"/>
        </w:rPr>
      </w:pPr>
      <w:r w:rsidRPr="00DC2E5E">
        <w:rPr>
          <w:i/>
          <w:iCs/>
          <w:sz w:val="28"/>
          <w:szCs w:val="28"/>
        </w:rPr>
        <w:t>Показано результати проходження рівнів з роботи з віддаленими репозиторіями Git.</w:t>
      </w:r>
    </w:p>
    <w:p w14:paraId="14E5A362" w14:textId="77777777" w:rsidR="00DC2E5E" w:rsidRPr="00DC2E5E" w:rsidRDefault="00DC2E5E" w:rsidP="004B358E">
      <w:pPr>
        <w:spacing w:after="140"/>
        <w:jc w:val="center"/>
        <w:rPr>
          <w:i/>
          <w:iCs/>
          <w:sz w:val="28"/>
          <w:szCs w:val="28"/>
          <w:lang w:val="en-US"/>
        </w:rPr>
      </w:pPr>
    </w:p>
    <w:p w14:paraId="59F0C7B9" w14:textId="35628ED5" w:rsidR="00B769E5" w:rsidRDefault="00B769E5" w:rsidP="00B769E5">
      <w:pPr>
        <w:pStyle w:val="1"/>
        <w:spacing w:before="200"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4</w:t>
      </w:r>
      <w:r w:rsidRPr="004B358E">
        <w:rPr>
          <w:rFonts w:ascii="Times New Roman" w:hAnsi="Times New Roman"/>
          <w:sz w:val="28"/>
          <w:szCs w:val="28"/>
        </w:rPr>
        <w:t>. Робота з GitHub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my</w:t>
      </w:r>
    </w:p>
    <w:p w14:paraId="695B5F6F" w14:textId="34E9AE9C" w:rsidR="00B769E5" w:rsidRDefault="00B769E5" w:rsidP="00B769E5">
      <w:pPr>
        <w:rPr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010FABEA" wp14:editId="60303838">
            <wp:extent cx="3030855" cy="2379345"/>
            <wp:effectExtent l="0" t="0" r="0" b="1905"/>
            <wp:docPr id="1872839128" name="Рисунок 187283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2E954" wp14:editId="6259A49A">
            <wp:extent cx="4538345" cy="1642745"/>
            <wp:effectExtent l="0" t="0" r="0" b="0"/>
            <wp:docPr id="1872839127" name="Рисунок 1872839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0CB9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Перевірено встановлену версію Git та виконано глобальну конфігурацію користувача командами git config --global user.name і git config --global user.email. На початку також показано базовий вміст файла config.</w:t>
      </w:r>
    </w:p>
    <w:p w14:paraId="661A0885" w14:textId="16D5906E" w:rsidR="00B769E5" w:rsidRDefault="00B769E5" w:rsidP="00B769E5">
      <w:r>
        <w:rPr>
          <w:noProof/>
        </w:rPr>
        <w:drawing>
          <wp:inline distT="0" distB="0" distL="0" distR="0" wp14:anchorId="0EFE13A3" wp14:editId="56BC74B1">
            <wp:extent cx="4360545" cy="3065145"/>
            <wp:effectExtent l="0" t="0" r="1905" b="1905"/>
            <wp:docPr id="1872839126" name="Рисунок 187283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C523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Створено робочу папку Git_Rep/rep1, виконано перехід до неї та командою git init ініціалізовано локальний Git-репозиторій.</w:t>
      </w:r>
    </w:p>
    <w:p w14:paraId="31289BFE" w14:textId="391F6676" w:rsidR="00B769E5" w:rsidRDefault="00B769E5" w:rsidP="00B769E5">
      <w:r>
        <w:rPr>
          <w:noProof/>
        </w:rPr>
        <w:lastRenderedPageBreak/>
        <w:drawing>
          <wp:inline distT="0" distB="0" distL="0" distR="0" wp14:anchorId="4444042B" wp14:editId="6E89D78E">
            <wp:extent cx="3446145" cy="474345"/>
            <wp:effectExtent l="0" t="0" r="1905" b="1905"/>
            <wp:docPr id="1872839125" name="Рисунок 187283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35AA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ls -a переглянуто вміст папки репозиторію. Наявність прихованої папки .git підтверджує успішну ініціалізацію Git.</w:t>
      </w:r>
    </w:p>
    <w:p w14:paraId="4318A528" w14:textId="0C975238" w:rsidR="00B769E5" w:rsidRDefault="00B769E5" w:rsidP="00B769E5">
      <w:r>
        <w:rPr>
          <w:noProof/>
        </w:rPr>
        <w:drawing>
          <wp:inline distT="0" distB="0" distL="0" distR="0" wp14:anchorId="0060C90E" wp14:editId="5EE83071">
            <wp:extent cx="3141345" cy="736600"/>
            <wp:effectExtent l="0" t="0" r="1905" b="6350"/>
            <wp:docPr id="1872839124" name="Рисунок 1872839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C6AD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Для поточного репозиторію задано локальні параметри user.name і user.email. Ці налаштування діють лише для даного проєкту.</w:t>
      </w:r>
    </w:p>
    <w:p w14:paraId="37C697D7" w14:textId="77777777" w:rsidR="00B769E5" w:rsidRDefault="00B769E5" w:rsidP="00B769E5"/>
    <w:p w14:paraId="58BBE766" w14:textId="527E36CD" w:rsidR="00B769E5" w:rsidRDefault="00B769E5" w:rsidP="00B769E5">
      <w:r>
        <w:rPr>
          <w:noProof/>
        </w:rPr>
        <w:drawing>
          <wp:inline distT="0" distB="0" distL="0" distR="0" wp14:anchorId="1C0DD2FD" wp14:editId="4251AD9D">
            <wp:extent cx="3175000" cy="2895600"/>
            <wp:effectExtent l="0" t="0" r="6350" b="0"/>
            <wp:docPr id="1872839123" name="Рисунок 187283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1B2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Переглянуто файл config після локального налаштування. У секції [user] відображаються задані ім’я користувача та електронна адреса.</w:t>
      </w:r>
    </w:p>
    <w:p w14:paraId="6183A4F9" w14:textId="6D18441A" w:rsidR="00B769E5" w:rsidRDefault="00B769E5" w:rsidP="00B769E5">
      <w:r>
        <w:rPr>
          <w:noProof/>
        </w:rPr>
        <w:drawing>
          <wp:inline distT="0" distB="0" distL="0" distR="0" wp14:anchorId="5963F087" wp14:editId="02F78790">
            <wp:extent cx="3369945" cy="694055"/>
            <wp:effectExtent l="0" t="0" r="1905" b="0"/>
            <wp:docPr id="1872839122" name="Рисунок 1872839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BD53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Файл test.txt додано до коміт-кандидата командою git add test.txt, після чого запущено gitk для перегляду історії комітів.</w:t>
      </w:r>
    </w:p>
    <w:p w14:paraId="0AD7DCF7" w14:textId="6349EBDD" w:rsidR="00B769E5" w:rsidRDefault="00B769E5" w:rsidP="00B769E5">
      <w:r>
        <w:rPr>
          <w:noProof/>
        </w:rPr>
        <w:lastRenderedPageBreak/>
        <w:drawing>
          <wp:inline distT="0" distB="0" distL="0" distR="0" wp14:anchorId="6A0F513E" wp14:editId="75A20294">
            <wp:extent cx="5579745" cy="2938145"/>
            <wp:effectExtent l="0" t="0" r="1905" b="0"/>
            <wp:docPr id="1872839121" name="Рисунок 1872839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B1F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вікні gitk перевірено стан репозиторію до створення першого коміту. На цьому етапі історія комітів ще відсутня.</w:t>
      </w:r>
    </w:p>
    <w:p w14:paraId="646C4072" w14:textId="5A67F957" w:rsidR="00B769E5" w:rsidRDefault="00B769E5" w:rsidP="00B769E5">
      <w:r>
        <w:rPr>
          <w:noProof/>
        </w:rPr>
        <w:drawing>
          <wp:inline distT="0" distB="0" distL="0" distR="0" wp14:anchorId="68ACAE6F" wp14:editId="42232C51">
            <wp:extent cx="4495800" cy="1125855"/>
            <wp:effectExtent l="0" t="0" r="0" b="0"/>
            <wp:docPr id="1872839120" name="Рисунок 187283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4EF3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Створено перший коміт командою git commit -m "First commit". Git зафіксував файл test.txt як першу версію репозиторію.</w:t>
      </w:r>
    </w:p>
    <w:p w14:paraId="6F6E8B94" w14:textId="78EF9DBC" w:rsidR="00B769E5" w:rsidRDefault="00B769E5" w:rsidP="00B769E5">
      <w:r>
        <w:rPr>
          <w:noProof/>
        </w:rPr>
        <w:lastRenderedPageBreak/>
        <w:drawing>
          <wp:inline distT="0" distB="0" distL="0" distR="0" wp14:anchorId="43ACBC47" wp14:editId="599309E6">
            <wp:extent cx="5944235" cy="3124200"/>
            <wp:effectExtent l="0" t="0" r="0" b="0"/>
            <wp:docPr id="1872839119" name="Рисунок 1872839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FD578" wp14:editId="53775ADA">
            <wp:extent cx="5944235" cy="2167890"/>
            <wp:effectExtent l="0" t="0" r="0" b="3810"/>
            <wp:docPr id="1872839118" name="Рисунок 1872839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9BA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gitk видно перший коміт. Далі у test.txt додано новий рядок, файл повторно додано командою git add і створено другий коміт "second commit".</w:t>
      </w:r>
    </w:p>
    <w:p w14:paraId="7C7975A3" w14:textId="79CBD5A5" w:rsidR="00B769E5" w:rsidRDefault="00B769E5" w:rsidP="00B769E5">
      <w:r>
        <w:rPr>
          <w:noProof/>
        </w:rPr>
        <w:drawing>
          <wp:inline distT="0" distB="0" distL="0" distR="0" wp14:anchorId="5E6D4917" wp14:editId="747CFB91">
            <wp:extent cx="5944235" cy="2963545"/>
            <wp:effectExtent l="0" t="0" r="0" b="8255"/>
            <wp:docPr id="1872839117" name="Рисунок 187283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E6E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lastRenderedPageBreak/>
        <w:t>У gitk переглянуто оновлену історію, де вже присутні два послідовні коміти та зміни файла test.txt.</w:t>
      </w:r>
    </w:p>
    <w:p w14:paraId="3681DD8D" w14:textId="6CED170B" w:rsidR="00B769E5" w:rsidRDefault="00B769E5" w:rsidP="00B769E5">
      <w:r>
        <w:rPr>
          <w:noProof/>
        </w:rPr>
        <w:drawing>
          <wp:inline distT="0" distB="0" distL="0" distR="0" wp14:anchorId="2199D1CC" wp14:editId="35B14692">
            <wp:extent cx="5173345" cy="3056255"/>
            <wp:effectExtent l="0" t="0" r="8255" b="0"/>
            <wp:docPr id="1872839116" name="Рисунок 1872839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40B1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Команда git status показала новий невідстежуваний файл index.html.txt. Після git add файл став підготовленим до коміту, а командою git commit створено коміт "New file".</w:t>
      </w:r>
    </w:p>
    <w:p w14:paraId="1047914F" w14:textId="513B28C7" w:rsidR="00B769E5" w:rsidRDefault="00B769E5" w:rsidP="00B769E5">
      <w:r>
        <w:rPr>
          <w:noProof/>
        </w:rPr>
        <w:drawing>
          <wp:inline distT="0" distB="0" distL="0" distR="0" wp14:anchorId="25123BCE" wp14:editId="1A47D821">
            <wp:extent cx="4690745" cy="1769745"/>
            <wp:effectExtent l="0" t="0" r="0" b="1905"/>
            <wp:docPr id="1872839115" name="Рисунок 1872839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305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перейменування файла git status показав, що index.html.txt позначено як deleted, а index.txt — як untracked. Це демонструє початкове сприйняття перейменування Git як видалення старого та появи нового файла.</w:t>
      </w:r>
    </w:p>
    <w:p w14:paraId="63B1F6C9" w14:textId="789544E8" w:rsidR="00B769E5" w:rsidRDefault="00B769E5" w:rsidP="00B769E5">
      <w:r>
        <w:rPr>
          <w:noProof/>
        </w:rPr>
        <w:lastRenderedPageBreak/>
        <w:drawing>
          <wp:inline distT="0" distB="0" distL="0" distR="0" wp14:anchorId="478D0642" wp14:editId="006688A8">
            <wp:extent cx="5944235" cy="6198870"/>
            <wp:effectExtent l="0" t="0" r="0" b="0"/>
            <wp:docPr id="1872839114" name="Рисунок 1872839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742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додавання змін git status показав підготовлений новий файл index.txt, а також зміни, що ще не були додані до коміту. Зокрема, файл test.txt відображався як modified.</w:t>
      </w:r>
    </w:p>
    <w:p w14:paraId="1255F508" w14:textId="02AE7CAE" w:rsidR="00B769E5" w:rsidRDefault="00B769E5" w:rsidP="00B769E5">
      <w:r>
        <w:rPr>
          <w:noProof/>
        </w:rPr>
        <w:lastRenderedPageBreak/>
        <w:drawing>
          <wp:inline distT="0" distB="0" distL="0" distR="0" wp14:anchorId="0835E334" wp14:editId="711D0DFC">
            <wp:extent cx="4995545" cy="3632200"/>
            <wp:effectExtent l="0" t="0" r="0" b="6350"/>
            <wp:docPr id="1872839113" name="Рисунок 1872839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E6D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додавання старого і нового імені файла Git розпізнав перейменування index.html.txt → index.txt. У статусі також видно, що test.txt змінено (modified); усі зміни зафіксовано комітом "New commit".</w:t>
      </w:r>
    </w:p>
    <w:p w14:paraId="25964D2E" w14:textId="68DC89FE" w:rsidR="00B769E5" w:rsidRDefault="00B769E5" w:rsidP="00B769E5">
      <w:r>
        <w:rPr>
          <w:noProof/>
        </w:rPr>
        <w:drawing>
          <wp:inline distT="0" distB="0" distL="0" distR="0" wp14:anchorId="1659F179" wp14:editId="21B2F137">
            <wp:extent cx="5944235" cy="3124200"/>
            <wp:effectExtent l="0" t="0" r="0" b="0"/>
            <wp:docPr id="1872839112" name="Рисунок 187283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AD96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gitk переглянуто повну послідовність створених комітів: First commit, second commit, New file та New commit.</w:t>
      </w:r>
    </w:p>
    <w:p w14:paraId="4ADF1F18" w14:textId="4D3D4055" w:rsidR="00B769E5" w:rsidRDefault="00B769E5" w:rsidP="00B769E5">
      <w:r>
        <w:rPr>
          <w:noProof/>
        </w:rPr>
        <w:lastRenderedPageBreak/>
        <w:drawing>
          <wp:inline distT="0" distB="0" distL="0" distR="0" wp14:anchorId="13916F8C" wp14:editId="43CA9184">
            <wp:extent cx="5325745" cy="6485255"/>
            <wp:effectExtent l="0" t="0" r="8255" b="0"/>
            <wp:docPr id="1872839111" name="Рисунок 1872839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C01F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виведено повну історію комітів із хешами, авторами, датами та повідомленнями.</w:t>
      </w:r>
    </w:p>
    <w:p w14:paraId="06AF4E64" w14:textId="53E42F63" w:rsidR="00B769E5" w:rsidRDefault="00B769E5" w:rsidP="00B769E5">
      <w:r>
        <w:rPr>
          <w:noProof/>
        </w:rPr>
        <w:lastRenderedPageBreak/>
        <w:drawing>
          <wp:inline distT="0" distB="0" distL="0" distR="0" wp14:anchorId="4D71175D" wp14:editId="671CB8A3">
            <wp:extent cx="5867400" cy="6172200"/>
            <wp:effectExtent l="0" t="0" r="0" b="0"/>
            <wp:docPr id="1872839110" name="Рисунок 1872839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FFD0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Відпрацьовано різні варіанти git log: короткий однорядковий формат, обмеження кількості комітів, фільтрацію за автором та форматування дати. Після цього виконано перехід до вибраного коміту.</w:t>
      </w:r>
    </w:p>
    <w:p w14:paraId="6D888BDA" w14:textId="5999C5E1" w:rsidR="00B769E5" w:rsidRDefault="00B769E5" w:rsidP="00B769E5">
      <w:r>
        <w:rPr>
          <w:noProof/>
        </w:rPr>
        <w:lastRenderedPageBreak/>
        <w:drawing>
          <wp:inline distT="0" distB="0" distL="0" distR="0" wp14:anchorId="069A2BE5" wp14:editId="3B37753F">
            <wp:extent cx="5605145" cy="2607945"/>
            <wp:effectExtent l="0" t="0" r="0" b="1905"/>
            <wp:docPr id="1872839109" name="Рисунок 187283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1A5D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checkout виконано перехід безпосередньо до попереднього коміту. Git повідомив про стан detached HEAD, тобто HEAD вказує на конкретний коміт, а не на гілку.</w:t>
      </w:r>
    </w:p>
    <w:p w14:paraId="4382387A" w14:textId="71865C9A" w:rsidR="00B769E5" w:rsidRDefault="00B769E5" w:rsidP="00B769E5">
      <w:r>
        <w:rPr>
          <w:noProof/>
        </w:rPr>
        <w:drawing>
          <wp:inline distT="0" distB="0" distL="0" distR="0" wp14:anchorId="6392B340" wp14:editId="4C90FEA8">
            <wp:extent cx="3750945" cy="1524000"/>
            <wp:effectExtent l="0" t="0" r="1905" b="0"/>
            <wp:docPr id="1872839108" name="Рисунок 1872839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4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803A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переходу до коміту перевірено склад файлів командою ls та запущено gitk для перегляду історії з цієї точки.</w:t>
      </w:r>
    </w:p>
    <w:p w14:paraId="01ED1E18" w14:textId="1A714209" w:rsidR="00B769E5" w:rsidRDefault="00B769E5" w:rsidP="00B769E5">
      <w:r>
        <w:rPr>
          <w:noProof/>
        </w:rPr>
        <w:lastRenderedPageBreak/>
        <w:drawing>
          <wp:inline distT="0" distB="0" distL="0" distR="0" wp14:anchorId="0DF38DE6" wp14:editId="597FE496">
            <wp:extent cx="5944235" cy="4234180"/>
            <wp:effectExtent l="0" t="0" r="0" b="0"/>
            <wp:docPr id="1872839107" name="Рисунок 1872839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3D4A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gitk показано стан історії на вибраному попередньому коміті та файли, що входили до цієї версії проєкту.</w:t>
      </w:r>
    </w:p>
    <w:p w14:paraId="5143E6B3" w14:textId="2978EF2E" w:rsidR="00B769E5" w:rsidRDefault="00B769E5" w:rsidP="00B769E5">
      <w:r>
        <w:rPr>
          <w:noProof/>
        </w:rPr>
        <w:drawing>
          <wp:inline distT="0" distB="0" distL="0" distR="0" wp14:anchorId="53975665" wp14:editId="1B01A739">
            <wp:extent cx="4495800" cy="2252345"/>
            <wp:effectExtent l="0" t="0" r="0" b="0"/>
            <wp:docPr id="1872839106" name="Рисунок 1872839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2EF3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За допомогою скороченого git log переглянуто історію, після чого виконано перехід ще до одного попереднього коміту. Командою ls перевірено вміст цієї версії.</w:t>
      </w:r>
    </w:p>
    <w:p w14:paraId="6373E369" w14:textId="5AC43AA9" w:rsidR="00B769E5" w:rsidRDefault="00B769E5" w:rsidP="00B769E5">
      <w:r>
        <w:rPr>
          <w:noProof/>
        </w:rPr>
        <w:lastRenderedPageBreak/>
        <w:drawing>
          <wp:inline distT="0" distB="0" distL="0" distR="0" wp14:anchorId="6FDA301D" wp14:editId="71AED23C">
            <wp:extent cx="5944235" cy="3136265"/>
            <wp:effectExtent l="0" t="0" r="0" b="6985"/>
            <wp:docPr id="1872839105" name="Рисунок 187283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29C1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gitk відображено попередній стан репозиторію після переходу до старішого коміту.</w:t>
      </w:r>
    </w:p>
    <w:p w14:paraId="3896BF8F" w14:textId="02B0BE3C" w:rsidR="00B769E5" w:rsidRDefault="00B769E5" w:rsidP="00B769E5">
      <w:r>
        <w:rPr>
          <w:noProof/>
        </w:rPr>
        <w:drawing>
          <wp:inline distT="0" distB="0" distL="0" distR="0" wp14:anchorId="2074B70F" wp14:editId="3BAD4EB1">
            <wp:extent cx="4097655" cy="1117600"/>
            <wp:effectExtent l="0" t="0" r="0" b="6350"/>
            <wp:docPr id="1872839104" name="Рисунок 187283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A0E7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Виконано повернення з detached HEAD на основну гілку master. Командою ls перевірено актуальні файли робочої версії.</w:t>
      </w:r>
    </w:p>
    <w:p w14:paraId="460C6A20" w14:textId="1216C395" w:rsidR="00B769E5" w:rsidRDefault="00B769E5" w:rsidP="00B769E5">
      <w:r>
        <w:rPr>
          <w:noProof/>
        </w:rPr>
        <w:drawing>
          <wp:inline distT="0" distB="0" distL="0" distR="0" wp14:anchorId="389F6AEE" wp14:editId="3DC38D76">
            <wp:extent cx="5944235" cy="3148965"/>
            <wp:effectExtent l="0" t="0" r="0" b="0"/>
            <wp:docPr id="837359935" name="Рисунок 837359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2DE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lastRenderedPageBreak/>
        <w:t>У gitk підтверджено повернення до гілки master та відображення її останнього коміту разом із попередньою історією.</w:t>
      </w:r>
    </w:p>
    <w:p w14:paraId="4FFE06C8" w14:textId="55DA12A0" w:rsidR="00B769E5" w:rsidRDefault="00B769E5" w:rsidP="00B769E5">
      <w:r>
        <w:rPr>
          <w:noProof/>
        </w:rPr>
        <w:drawing>
          <wp:inline distT="0" distB="0" distL="0" distR="0" wp14:anchorId="56D5F3F1" wp14:editId="5E35ED36">
            <wp:extent cx="5944235" cy="6286500"/>
            <wp:effectExtent l="0" t="0" r="0" b="0"/>
            <wp:docPr id="837359934" name="Рисунок 837359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F6E7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Команда git status показала, що файл test.txt змінено (modified). Після git add test.txt він перейшов до Changes to be committed; далі зміненим (modified) став index.txt, який також було додано до Staging Area.</w:t>
      </w:r>
    </w:p>
    <w:p w14:paraId="264AEA5D" w14:textId="3574B1B2" w:rsidR="00B769E5" w:rsidRDefault="00B769E5" w:rsidP="00B769E5">
      <w:r>
        <w:rPr>
          <w:noProof/>
        </w:rPr>
        <w:lastRenderedPageBreak/>
        <w:drawing>
          <wp:inline distT="0" distB="0" distL="0" distR="0" wp14:anchorId="68FC4954" wp14:editId="40AC84F0">
            <wp:extent cx="5376545" cy="3776345"/>
            <wp:effectExtent l="0" t="0" r="0" b="0"/>
            <wp:docPr id="837359933" name="Рисунок 83735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C196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reset HEAD test.txt файл test.txt прибрано зі Staging Area, але його зміни залишилися в робочій директорії та відображалися як modified. Команда git checkout test.txt скасувала ці зміни; у статусі залишився лише підготовлений index.txt.</w:t>
      </w:r>
    </w:p>
    <w:p w14:paraId="61C85C20" w14:textId="091DB59A" w:rsidR="00B769E5" w:rsidRDefault="00B769E5" w:rsidP="00B769E5">
      <w:r>
        <w:rPr>
          <w:noProof/>
        </w:rPr>
        <w:lastRenderedPageBreak/>
        <w:drawing>
          <wp:inline distT="0" distB="0" distL="0" distR="0" wp14:anchorId="3196011F" wp14:editId="0F71502E">
            <wp:extent cx="5808345" cy="3124200"/>
            <wp:effectExtent l="0" t="0" r="1905" b="0"/>
            <wp:docPr id="837359932" name="Рисунок 83735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5C16D" wp14:editId="4F95A7B0">
            <wp:extent cx="5944235" cy="3209925"/>
            <wp:effectExtent l="0" t="0" r="0" b="9525"/>
            <wp:docPr id="837359931" name="Рисунок 837359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2026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 status видно, що index.txt має локальні зміни та підготовлену версію. Після git add . зміни додано до Staging Area, а командою git revert розпочато створення нового коміту для скасування попередньої зміни.</w:t>
      </w:r>
    </w:p>
    <w:p w14:paraId="67753A8D" w14:textId="3F1DD10E" w:rsidR="00B769E5" w:rsidRDefault="00B769E5" w:rsidP="00B769E5">
      <w:r>
        <w:rPr>
          <w:noProof/>
        </w:rPr>
        <w:lastRenderedPageBreak/>
        <w:drawing>
          <wp:inline distT="0" distB="0" distL="0" distR="0" wp14:anchorId="71CA5128" wp14:editId="75FE7D67">
            <wp:extent cx="5528945" cy="1998345"/>
            <wp:effectExtent l="0" t="0" r="0" b="1905"/>
            <wp:docPr id="837359930" name="Рисунок 837359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30E1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Виконано git revert з параметром --no-edit. Git створив нові коміти Revert, які скасовують зміни попередніх комітів без видалення історії.</w:t>
      </w:r>
    </w:p>
    <w:p w14:paraId="13E3F2AB" w14:textId="19A3C0F8" w:rsidR="00B769E5" w:rsidRDefault="00B769E5" w:rsidP="00B769E5">
      <w:r>
        <w:rPr>
          <w:noProof/>
        </w:rPr>
        <w:drawing>
          <wp:inline distT="0" distB="0" distL="0" distR="0" wp14:anchorId="79984E35" wp14:editId="2E58A44C">
            <wp:extent cx="4462145" cy="4919345"/>
            <wp:effectExtent l="0" t="0" r="0" b="0"/>
            <wp:docPr id="837359929" name="Рисунок 837359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562D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Переглянуто гілки репозиторію та створено нові гілки newbranch, dev, f1, f2 і f3. Команда git checkout -b одночасно створює гілку та переходить на неї.</w:t>
      </w:r>
    </w:p>
    <w:p w14:paraId="21B3BDD6" w14:textId="5223113C" w:rsidR="00B769E5" w:rsidRDefault="00B769E5" w:rsidP="00B769E5">
      <w:r>
        <w:rPr>
          <w:noProof/>
        </w:rPr>
        <w:lastRenderedPageBreak/>
        <w:drawing>
          <wp:inline distT="0" distB="0" distL="0" distR="0" wp14:anchorId="62FD4FFF" wp14:editId="6877AC8A">
            <wp:extent cx="5909945" cy="4648200"/>
            <wp:effectExtent l="0" t="0" r="0" b="0"/>
            <wp:docPr id="837359928" name="Рисунок 83735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8B25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гілці dev команда git status показала змінений файл test.txt (modified) та новий невідстежуваний index.html.txt. Після git add . обидва файли підготовлено до коміту й створено коміт "Test branch".</w:t>
      </w:r>
    </w:p>
    <w:p w14:paraId="4F94BA18" w14:textId="5DB2558E" w:rsidR="00B769E5" w:rsidRDefault="00B769E5" w:rsidP="00B769E5">
      <w:r>
        <w:rPr>
          <w:noProof/>
        </w:rPr>
        <w:lastRenderedPageBreak/>
        <w:drawing>
          <wp:inline distT="0" distB="0" distL="0" distR="0" wp14:anchorId="2AF2D682" wp14:editId="0913F533">
            <wp:extent cx="5944235" cy="6651625"/>
            <wp:effectExtent l="0" t="0" r="0" b="0"/>
            <wp:docPr id="837359926" name="Рисунок 837359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665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C1025" wp14:editId="6360359F">
            <wp:extent cx="5071745" cy="7171055"/>
            <wp:effectExtent l="0" t="0" r="0" b="0"/>
            <wp:docPr id="837359925" name="Рисунок 837359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717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18A4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Командами git log переглянуто історію та положення покажчиків різних гілок. Видно, що master, dev та інші гілки можуть посилатися на різні коміти.</w:t>
      </w:r>
    </w:p>
    <w:p w14:paraId="732210F5" w14:textId="77777777" w:rsidR="00B769E5" w:rsidRDefault="00B769E5" w:rsidP="00B769E5"/>
    <w:p w14:paraId="7CF18ED8" w14:textId="2BF7AEFF" w:rsidR="00B769E5" w:rsidRDefault="00B769E5" w:rsidP="00B769E5">
      <w:r>
        <w:rPr>
          <w:noProof/>
        </w:rPr>
        <w:lastRenderedPageBreak/>
        <w:drawing>
          <wp:inline distT="0" distB="0" distL="0" distR="0" wp14:anchorId="6CA429E4" wp14:editId="09EB891C">
            <wp:extent cx="5944235" cy="3379470"/>
            <wp:effectExtent l="0" t="0" r="0" b="0"/>
            <wp:docPr id="837359924" name="Рисунок 83735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00CF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повернення на master переглянуто історію комітів із позначеннями створених гілок та попередніх revert-комітів.</w:t>
      </w:r>
    </w:p>
    <w:p w14:paraId="19E5E748" w14:textId="24A028F1" w:rsidR="00B769E5" w:rsidRDefault="00B769E5" w:rsidP="00B769E5">
      <w:r>
        <w:rPr>
          <w:noProof/>
        </w:rPr>
        <w:lastRenderedPageBreak/>
        <w:drawing>
          <wp:inline distT="0" distB="0" distL="0" distR="0" wp14:anchorId="70E7F07C" wp14:editId="7A799042">
            <wp:extent cx="5944235" cy="5255260"/>
            <wp:effectExtent l="0" t="0" r="0" b="2540"/>
            <wp:docPr id="837359923" name="Рисунок 837359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8615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гілці dev створено новий файл dev.txt. Git status показав його як untracked; після git add dev.txt файл було проіндексовано та зафіксовано комітом "Added new file", після чого виконано повернення на master.</w:t>
      </w:r>
    </w:p>
    <w:p w14:paraId="5DB28DB2" w14:textId="3521D69D" w:rsidR="00B769E5" w:rsidRDefault="00B769E5" w:rsidP="00B769E5">
      <w:r>
        <w:rPr>
          <w:noProof/>
        </w:rPr>
        <w:drawing>
          <wp:inline distT="0" distB="0" distL="0" distR="0" wp14:anchorId="0D01AB2D" wp14:editId="5CB55F9C">
            <wp:extent cx="3606800" cy="1693545"/>
            <wp:effectExtent l="0" t="0" r="0" b="1905"/>
            <wp:docPr id="837359922" name="Рисунок 837359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DD1A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Гілку dev об’єднано з master командою git merge dev. Git виконав Fast-forward: покажчик master перемістився на новіший коміт, а файл dev.txt з’явився в основній гілці.</w:t>
      </w:r>
    </w:p>
    <w:p w14:paraId="7118F673" w14:textId="45B0540F" w:rsidR="00B769E5" w:rsidRDefault="00B769E5" w:rsidP="00B769E5">
      <w:r>
        <w:rPr>
          <w:noProof/>
        </w:rPr>
        <w:lastRenderedPageBreak/>
        <w:drawing>
          <wp:inline distT="0" distB="0" distL="0" distR="0" wp14:anchorId="1410A701" wp14:editId="06855F94">
            <wp:extent cx="5207000" cy="6290945"/>
            <wp:effectExtent l="0" t="0" r="0" b="0"/>
            <wp:docPr id="837359921" name="Рисунок 83735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88F8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master git status показав файл dev.txt як modified; зміну додано й зафіксовано комітом "New change". В іншій гілці dev створено власну зміну цього ж файла, тому під час git merge dev виник конфлікт; після виправлення dev.txt залишився у Changes to be committed як modified.</w:t>
      </w:r>
    </w:p>
    <w:p w14:paraId="339A8137" w14:textId="1366D6AF" w:rsidR="00B769E5" w:rsidRDefault="00B769E5" w:rsidP="00B769E5">
      <w:r>
        <w:rPr>
          <w:noProof/>
        </w:rPr>
        <w:drawing>
          <wp:inline distT="0" distB="0" distL="0" distR="0" wp14:anchorId="5DE39A0B" wp14:editId="3634672C">
            <wp:extent cx="3251200" cy="931545"/>
            <wp:effectExtent l="0" t="0" r="6350" b="1905"/>
            <wp:docPr id="837359920" name="Рисунок 83735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DCC4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ручного вирішення конфлікту виконано merge-коміт "Merge branch dev". Команда git status підтвердила, що робоче дерево чисте — nothing to commit, working tree clean.</w:t>
      </w:r>
    </w:p>
    <w:p w14:paraId="64313779" w14:textId="1541A156" w:rsidR="00B769E5" w:rsidRDefault="00B769E5" w:rsidP="00B769E5">
      <w:r>
        <w:rPr>
          <w:noProof/>
        </w:rPr>
        <w:lastRenderedPageBreak/>
        <w:drawing>
          <wp:inline distT="0" distB="0" distL="0" distR="0" wp14:anchorId="7F99792D" wp14:editId="465DBDA8">
            <wp:extent cx="5528945" cy="6459855"/>
            <wp:effectExtent l="0" t="0" r="0" b="0"/>
            <wp:docPr id="837359919" name="Рисунок 83735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64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08DA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За допомогою git log переглянуто історію після злиття. В історії видно окремий merge-коміт та коміти обох гілок.</w:t>
      </w:r>
    </w:p>
    <w:p w14:paraId="1AA2829E" w14:textId="48C3B14F" w:rsidR="00B769E5" w:rsidRDefault="00B769E5" w:rsidP="00B769E5">
      <w:r>
        <w:rPr>
          <w:noProof/>
        </w:rPr>
        <w:drawing>
          <wp:inline distT="0" distB="0" distL="0" distR="0" wp14:anchorId="3DCAA3BE" wp14:editId="66118261">
            <wp:extent cx="5181600" cy="1693545"/>
            <wp:effectExtent l="0" t="0" r="0" b="1905"/>
            <wp:docPr id="837359918" name="Рисунок 83735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9EB2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lastRenderedPageBreak/>
        <w:t>У короткому виведенні git log показано merge-коміт у master та останній коміт гілки dev, що увійшов до об’єднаної історії.</w:t>
      </w:r>
    </w:p>
    <w:p w14:paraId="3FC9EE74" w14:textId="580164F5" w:rsidR="00B769E5" w:rsidRDefault="00B769E5" w:rsidP="00B769E5">
      <w:r>
        <w:rPr>
          <w:noProof/>
        </w:rPr>
        <w:drawing>
          <wp:inline distT="0" distB="0" distL="0" distR="0" wp14:anchorId="21F8752F" wp14:editId="771ABE3F">
            <wp:extent cx="3598545" cy="3640455"/>
            <wp:effectExtent l="0" t="0" r="1905" b="0"/>
            <wp:docPr id="837359917" name="Рисунок 83735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9F2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гілці dev створено коміт "Test rebase". Після цього виконано git rebase master, у результаті чого коміти dev були перенесені поверх актуальної історії master.</w:t>
      </w:r>
    </w:p>
    <w:p w14:paraId="2B603C51" w14:textId="18511874" w:rsidR="00B769E5" w:rsidRDefault="00B769E5" w:rsidP="00B769E5">
      <w:r>
        <w:rPr>
          <w:noProof/>
        </w:rPr>
        <w:lastRenderedPageBreak/>
        <w:drawing>
          <wp:inline distT="0" distB="0" distL="0" distR="0" wp14:anchorId="53B458A6" wp14:editId="64F14E2E">
            <wp:extent cx="3623945" cy="4919345"/>
            <wp:effectExtent l="0" t="0" r="0" b="0"/>
            <wp:docPr id="837359916" name="Рисунок 837359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9CA92" wp14:editId="61DECC2E">
            <wp:extent cx="4199255" cy="1930400"/>
            <wp:effectExtent l="0" t="0" r="0" b="0"/>
            <wp:docPr id="837359915" name="Рисунок 837359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C765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Створено послідовні коміти в master і dev для демонстрації rebase. Команда git log використана для перевірки порядку та положення комітів.</w:t>
      </w:r>
    </w:p>
    <w:p w14:paraId="074C2A9D" w14:textId="77777777" w:rsidR="00B769E5" w:rsidRDefault="00B769E5" w:rsidP="00B769E5"/>
    <w:p w14:paraId="100B7000" w14:textId="28170328" w:rsidR="00B769E5" w:rsidRDefault="00B769E5" w:rsidP="00B769E5">
      <w:r>
        <w:rPr>
          <w:noProof/>
        </w:rPr>
        <w:lastRenderedPageBreak/>
        <w:drawing>
          <wp:inline distT="0" distB="0" distL="0" distR="0" wp14:anchorId="1A9D1CF5" wp14:editId="284988EF">
            <wp:extent cx="3183255" cy="1845945"/>
            <wp:effectExtent l="0" t="0" r="0" b="1905"/>
            <wp:docPr id="837359914" name="Рисунок 83735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74D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гілці dev зміни додано командою git add . та створено черговий коміт "Commit-4".</w:t>
      </w:r>
    </w:p>
    <w:p w14:paraId="6E93F2FC" w14:textId="6EB21B20" w:rsidR="00B769E5" w:rsidRDefault="00B769E5" w:rsidP="00B769E5">
      <w:r>
        <w:rPr>
          <w:noProof/>
        </w:rPr>
        <w:drawing>
          <wp:inline distT="0" distB="0" distL="0" distR="0" wp14:anchorId="186C9549" wp14:editId="31503FF3">
            <wp:extent cx="3217545" cy="931545"/>
            <wp:effectExtent l="0" t="0" r="1905" b="1905"/>
            <wp:docPr id="837359913" name="Рисунок 83735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B04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переходу на master виконано git rebase dev. Git успішно перебудував історію та оновив посилання гілки master.</w:t>
      </w:r>
    </w:p>
    <w:p w14:paraId="1FC12C1A" w14:textId="23DB16B7" w:rsidR="00B769E5" w:rsidRDefault="00B769E5" w:rsidP="00B769E5">
      <w:r>
        <w:rPr>
          <w:noProof/>
        </w:rPr>
        <w:drawing>
          <wp:inline distT="0" distB="0" distL="0" distR="0" wp14:anchorId="18A7C06D" wp14:editId="0ACADF09">
            <wp:extent cx="4173855" cy="3369945"/>
            <wp:effectExtent l="0" t="0" r="0" b="1905"/>
            <wp:docPr id="837359912" name="Рисунок 83735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A8C7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перевірено результат rebase. Історія стала лінійною, а коміти master розташовані після актуальних комітів dev.</w:t>
      </w:r>
    </w:p>
    <w:p w14:paraId="49E8B122" w14:textId="7794707C" w:rsidR="00B769E5" w:rsidRDefault="00B769E5" w:rsidP="00B769E5">
      <w:r>
        <w:rPr>
          <w:noProof/>
        </w:rPr>
        <w:lastRenderedPageBreak/>
        <w:drawing>
          <wp:inline distT="0" distB="0" distL="0" distR="0" wp14:anchorId="768DE432" wp14:editId="1B3912D7">
            <wp:extent cx="3759200" cy="5943600"/>
            <wp:effectExtent l="0" t="0" r="0" b="0"/>
            <wp:docPr id="837359911" name="Рисунок 83735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5331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master і dev послідовно створено окремі коміти Merge-1, Merge-2, Merge-3 та Merge-4. Ці зміни підготовлюють репозиторій до подальшого об’єднання гілок.</w:t>
      </w:r>
    </w:p>
    <w:p w14:paraId="7EE489F0" w14:textId="5599524A" w:rsidR="00B769E5" w:rsidRDefault="00B769E5" w:rsidP="00B769E5">
      <w:r>
        <w:rPr>
          <w:noProof/>
        </w:rPr>
        <w:lastRenderedPageBreak/>
        <w:drawing>
          <wp:inline distT="0" distB="0" distL="0" distR="0" wp14:anchorId="3C7840C2" wp14:editId="5D27A95E">
            <wp:extent cx="4081145" cy="3429000"/>
            <wp:effectExtent l="0" t="0" r="0" b="0"/>
            <wp:docPr id="837359910" name="Рисунок 83735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93036" wp14:editId="143EC9EE">
            <wp:extent cx="3225800" cy="3623945"/>
            <wp:effectExtent l="0" t="0" r="0" b="0"/>
            <wp:docPr id="837359909" name="Рисунок 837359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C83B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переглянуто історію гілок dev і master. У журналі видно створені коміти та різні вершини обох гілок перед злиттям.</w:t>
      </w:r>
    </w:p>
    <w:p w14:paraId="53EA45A4" w14:textId="18521A5B" w:rsidR="00B769E5" w:rsidRDefault="00B769E5" w:rsidP="00B769E5">
      <w:r>
        <w:rPr>
          <w:noProof/>
        </w:rPr>
        <w:lastRenderedPageBreak/>
        <w:drawing>
          <wp:inline distT="0" distB="0" distL="0" distR="0" wp14:anchorId="349B6A60" wp14:editId="7F3E6914">
            <wp:extent cx="4131945" cy="3183255"/>
            <wp:effectExtent l="0" t="0" r="1905" b="0"/>
            <wp:docPr id="837359908" name="Рисунок 837359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85F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Під час git merge dev виник конфлікт у файлі dev.txt. Після ручного виправлення файл dev.txt відображався як modified у Changes to be committed; конфлікт завершено комітом "Merge dev into master".</w:t>
      </w:r>
    </w:p>
    <w:p w14:paraId="59E6F37B" w14:textId="217940CE" w:rsidR="00B769E5" w:rsidRDefault="00B769E5" w:rsidP="00B769E5">
      <w:r>
        <w:rPr>
          <w:noProof/>
        </w:rPr>
        <w:drawing>
          <wp:inline distT="0" distB="0" distL="0" distR="0" wp14:anchorId="494CA7F0" wp14:editId="0A1D4F56">
            <wp:extent cx="4309745" cy="3665855"/>
            <wp:effectExtent l="0" t="0" r="0" b="0"/>
            <wp:docPr id="837359907" name="Рисунок 837359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94D9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перевірено підсумкову історію після вирішення конфлікту. У master видно merge-коміт і коміти, отримані з гілки dev.</w:t>
      </w:r>
    </w:p>
    <w:p w14:paraId="7FB5F02A" w14:textId="77777777" w:rsidR="00B769E5" w:rsidRDefault="00B769E5" w:rsidP="00B769E5"/>
    <w:p w14:paraId="01CB8953" w14:textId="75B3CE78" w:rsidR="00B769E5" w:rsidRDefault="00B769E5" w:rsidP="00B769E5">
      <w:r>
        <w:rPr>
          <w:noProof/>
        </w:rPr>
        <w:lastRenderedPageBreak/>
        <w:drawing>
          <wp:inline distT="0" distB="0" distL="0" distR="0" wp14:anchorId="1CD36B78" wp14:editId="2BE47045">
            <wp:extent cx="5944235" cy="2705100"/>
            <wp:effectExtent l="0" t="0" r="0" b="0"/>
            <wp:docPr id="837359906" name="Рисунок 837359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F79C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На GitHub створено новий віддалений репозиторій для збереження локального Git-проєкту та подальшої роботи з ним.</w:t>
      </w:r>
    </w:p>
    <w:p w14:paraId="14AB204D" w14:textId="3C859ED9" w:rsidR="00B769E5" w:rsidRDefault="00B769E5" w:rsidP="00B769E5">
      <w:r>
        <w:rPr>
          <w:noProof/>
        </w:rPr>
        <w:drawing>
          <wp:inline distT="0" distB="0" distL="0" distR="0" wp14:anchorId="75CEA6CB" wp14:editId="6A4D8F76">
            <wp:extent cx="5944235" cy="1931670"/>
            <wp:effectExtent l="0" t="0" r="0" b="0"/>
            <wp:docPr id="837359905" name="Рисунок 83735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E180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Після першого завантаження на GitHub у репозиторії відображаються файли проєкту та останній коміт.</w:t>
      </w:r>
    </w:p>
    <w:p w14:paraId="7D918F76" w14:textId="7573732A" w:rsidR="00B769E5" w:rsidRDefault="00B769E5" w:rsidP="00B769E5">
      <w:r>
        <w:rPr>
          <w:noProof/>
        </w:rPr>
        <w:drawing>
          <wp:inline distT="0" distB="0" distL="0" distR="0" wp14:anchorId="13E1AF89" wp14:editId="429551E4">
            <wp:extent cx="4114800" cy="2065655"/>
            <wp:effectExtent l="0" t="0" r="0" b="0"/>
            <wp:docPr id="837359904" name="Рисунок 83735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A943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Локальний репозиторій зв’язано з GitHub командою git remote add origin. Гілку перейменовано на main і виконано git push -u origin main, що завантажило коміти та встановило upstream-зв’язок.</w:t>
      </w:r>
    </w:p>
    <w:p w14:paraId="431F51DF" w14:textId="0E1CC86C" w:rsidR="00B769E5" w:rsidRDefault="00B769E5" w:rsidP="00B769E5">
      <w:r>
        <w:rPr>
          <w:noProof/>
        </w:rPr>
        <w:lastRenderedPageBreak/>
        <w:drawing>
          <wp:inline distT="0" distB="0" distL="0" distR="0" wp14:anchorId="5417E2ED" wp14:editId="166725AB">
            <wp:extent cx="3886200" cy="965200"/>
            <wp:effectExtent l="0" t="0" r="0" b="6350"/>
            <wp:docPr id="837359903" name="Рисунок 83735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AC62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Виконано клонування віддаленого репозиторію командою git clone у папку projects. Git створює локальну копію репозиторію разом із його історією та налаштуванням origin.</w:t>
      </w:r>
    </w:p>
    <w:p w14:paraId="19A5F350" w14:textId="11FBD3B4" w:rsidR="00B769E5" w:rsidRDefault="00B769E5" w:rsidP="00B769E5">
      <w:r>
        <w:rPr>
          <w:noProof/>
        </w:rPr>
        <w:lastRenderedPageBreak/>
        <w:drawing>
          <wp:inline distT="0" distB="0" distL="0" distR="0" wp14:anchorId="336974DE" wp14:editId="43EA639A">
            <wp:extent cx="5944235" cy="2606675"/>
            <wp:effectExtent l="0" t="0" r="0" b="3175"/>
            <wp:docPr id="837359902" name="Рисунок 837359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52929" wp14:editId="0C6C794E">
            <wp:extent cx="4970145" cy="6036945"/>
            <wp:effectExtent l="0" t="0" r="1905" b="1905"/>
            <wp:docPr id="837359901" name="Рисунок 837359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F106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lastRenderedPageBreak/>
        <w:t>На GitHub переглянуто список комітів. У локальному репозиторії виконано перевірку стану та підготовку змін перед синхронізацією з віддаленою версією.</w:t>
      </w:r>
    </w:p>
    <w:p w14:paraId="10F2260F" w14:textId="690A4EF1" w:rsidR="00B769E5" w:rsidRDefault="00B769E5" w:rsidP="00B769E5">
      <w:r>
        <w:rPr>
          <w:noProof/>
        </w:rPr>
        <w:drawing>
          <wp:inline distT="0" distB="0" distL="0" distR="0" wp14:anchorId="13F8F2CC" wp14:editId="0C0CFB1D">
            <wp:extent cx="5944235" cy="3223260"/>
            <wp:effectExtent l="0" t="0" r="0" b="0"/>
            <wp:docPr id="837359900" name="Рисунок 837359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CDBD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веб-інтерфейсі GitHub відкрито зміни конкретного коміту. Зеленим показано додані рядки, червоним — видалені, що дозволяє переглянути різницю у файлі dev.txt.</w:t>
      </w:r>
    </w:p>
    <w:p w14:paraId="17A39FA8" w14:textId="2185A51E" w:rsidR="00B769E5" w:rsidRDefault="00B769E5" w:rsidP="00B769E5">
      <w:r>
        <w:rPr>
          <w:noProof/>
        </w:rPr>
        <w:lastRenderedPageBreak/>
        <w:drawing>
          <wp:inline distT="0" distB="0" distL="0" distR="0" wp14:anchorId="50873AF9" wp14:editId="64260473">
            <wp:extent cx="5147945" cy="6265545"/>
            <wp:effectExtent l="0" t="0" r="0" b="1905"/>
            <wp:docPr id="837359899" name="Рисунок 837359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62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BB42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переглянуто локальну історію після підключення до GitHub. У журналі видно попередні коміти, revert та merge-операції.</w:t>
      </w:r>
    </w:p>
    <w:p w14:paraId="178CBAE8" w14:textId="2BFD1D49" w:rsidR="00B769E5" w:rsidRDefault="00B769E5" w:rsidP="00B769E5">
      <w:r>
        <w:rPr>
          <w:noProof/>
        </w:rPr>
        <w:lastRenderedPageBreak/>
        <w:drawing>
          <wp:inline distT="0" distB="0" distL="0" distR="0" wp14:anchorId="6EEE4B81" wp14:editId="46F123F4">
            <wp:extent cx="5605145" cy="6113145"/>
            <wp:effectExtent l="0" t="0" r="0" b="1905"/>
            <wp:docPr id="837359898" name="Рисунок 837359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075D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Переглянуто розширену історію з покажчиками локальних і віддалених гілок. Видно положення HEAD, локальної гілки та origin/main.</w:t>
      </w:r>
    </w:p>
    <w:p w14:paraId="2F862D4A" w14:textId="589F2AEF" w:rsidR="00B769E5" w:rsidRDefault="00B769E5" w:rsidP="00B769E5">
      <w:r>
        <w:rPr>
          <w:noProof/>
        </w:rPr>
        <w:lastRenderedPageBreak/>
        <w:drawing>
          <wp:inline distT="0" distB="0" distL="0" distR="0" wp14:anchorId="46D38707" wp14:editId="263EF73A">
            <wp:extent cx="4360545" cy="2379345"/>
            <wp:effectExtent l="0" t="0" r="1905" b="1905"/>
            <wp:docPr id="837359897" name="Рисунок 837359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33B1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Під час першого git push гілки newbranch Git повідомив, що для неї не налаштовано upstream. Команда git push --set-upstream origin newbranch створила віддалену гілку та встановила зв’язок із локальною.</w:t>
      </w:r>
    </w:p>
    <w:p w14:paraId="6FBFF5E6" w14:textId="478E4F0E" w:rsidR="00B769E5" w:rsidRDefault="00B769E5" w:rsidP="00B769E5">
      <w:r>
        <w:rPr>
          <w:noProof/>
        </w:rPr>
        <w:drawing>
          <wp:inline distT="0" distB="0" distL="0" distR="0" wp14:anchorId="3BEFF86D" wp14:editId="15826CA2">
            <wp:extent cx="3945255" cy="3141345"/>
            <wp:effectExtent l="0" t="0" r="0" b="1905"/>
            <wp:docPr id="837359896" name="Рисунок 83735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6846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На GitHub перевірено список гілок. Окрім основної main, у віддаленому репозиторії успішно створено гілку newbranch.</w:t>
      </w:r>
    </w:p>
    <w:p w14:paraId="453218AD" w14:textId="139ADEB9" w:rsidR="00B769E5" w:rsidRDefault="00B769E5" w:rsidP="00B769E5">
      <w:r>
        <w:rPr>
          <w:noProof/>
        </w:rPr>
        <w:lastRenderedPageBreak/>
        <w:drawing>
          <wp:inline distT="0" distB="0" distL="0" distR="0" wp14:anchorId="001A421F" wp14:editId="11E8308A">
            <wp:extent cx="5579745" cy="5799455"/>
            <wp:effectExtent l="0" t="0" r="1905" b="0"/>
            <wp:docPr id="837359895" name="Рисунок 837359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771F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Виконано подальшу роботу з віддаленим репозиторієм: налаштування upstream, отримання змін, роботу з README та відправлення оновлень командою git push.</w:t>
      </w:r>
    </w:p>
    <w:p w14:paraId="708BA4AB" w14:textId="74D1541D" w:rsidR="00B769E5" w:rsidRDefault="00B769E5" w:rsidP="00B769E5">
      <w:r>
        <w:rPr>
          <w:noProof/>
        </w:rPr>
        <w:drawing>
          <wp:inline distT="0" distB="0" distL="0" distR="0" wp14:anchorId="0A674E8C" wp14:editId="10ED25D7">
            <wp:extent cx="5944235" cy="1817370"/>
            <wp:effectExtent l="0" t="0" r="0" b="0"/>
            <wp:docPr id="837359894" name="Рисунок 837359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2E1B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GitHub переглянуто історію після оновлення README. У списку комітів видно коміти Create README.md та Update README.md.</w:t>
      </w:r>
    </w:p>
    <w:p w14:paraId="04AA9090" w14:textId="15E0B81E" w:rsidR="00B769E5" w:rsidRDefault="00B769E5" w:rsidP="00B769E5">
      <w:r>
        <w:rPr>
          <w:noProof/>
        </w:rPr>
        <w:lastRenderedPageBreak/>
        <w:drawing>
          <wp:inline distT="0" distB="0" distL="0" distR="0" wp14:anchorId="383CF594" wp14:editId="23E150AD">
            <wp:extent cx="4572000" cy="2489200"/>
            <wp:effectExtent l="0" t="0" r="0" b="6350"/>
            <wp:docPr id="837359893" name="Рисунок 837359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941E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У гілці newbranch команда git status показала, що dev.txt змінено (modified). Після git add dev.txt файл підготовлено до коміту та створено коміт "Test".</w:t>
      </w:r>
    </w:p>
    <w:p w14:paraId="12D71865" w14:textId="5B1A0754" w:rsidR="00B769E5" w:rsidRDefault="00B769E5" w:rsidP="00B769E5">
      <w:r>
        <w:rPr>
          <w:noProof/>
        </w:rPr>
        <w:drawing>
          <wp:inline distT="0" distB="0" distL="0" distR="0" wp14:anchorId="15A5F0C5" wp14:editId="3DED7E7B">
            <wp:extent cx="5944235" cy="2243455"/>
            <wp:effectExtent l="0" t="0" r="0" b="4445"/>
            <wp:docPr id="837359892" name="Рисунок 837359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97D5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перевірено положення гілки newbranch відносно main та origin/main. Видно локальний коміт Test, який знаходиться поверх актуальної віддаленої історії.</w:t>
      </w:r>
    </w:p>
    <w:p w14:paraId="1700A89D" w14:textId="327580E5" w:rsidR="00B769E5" w:rsidRDefault="00B769E5" w:rsidP="00B769E5">
      <w:r>
        <w:rPr>
          <w:noProof/>
        </w:rPr>
        <w:drawing>
          <wp:inline distT="0" distB="0" distL="0" distR="0" wp14:anchorId="1A128119" wp14:editId="59266ECC">
            <wp:extent cx="4953000" cy="1955800"/>
            <wp:effectExtent l="0" t="0" r="0" b="6350"/>
            <wp:docPr id="837359891" name="Рисунок 837359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4789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Виконано git pull --rebase origin main. Git отримав останні зміни з віддаленої main і переніс локальний коміт поверх оновленої історії; git status показав clean working tree.</w:t>
      </w:r>
    </w:p>
    <w:p w14:paraId="3C320499" w14:textId="49D9ED9D" w:rsidR="00B769E5" w:rsidRDefault="00B769E5" w:rsidP="00B769E5">
      <w:r>
        <w:rPr>
          <w:noProof/>
        </w:rPr>
        <w:lastRenderedPageBreak/>
        <w:drawing>
          <wp:inline distT="0" distB="0" distL="0" distR="0" wp14:anchorId="52EF5327" wp14:editId="1CB0E8A6">
            <wp:extent cx="5418455" cy="2709545"/>
            <wp:effectExtent l="0" t="0" r="0" b="0"/>
            <wp:docPr id="837359890" name="Рисунок 837359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5EC6A" wp14:editId="2A29D9F5">
            <wp:extent cx="5224145" cy="4995545"/>
            <wp:effectExtent l="0" t="0" r="0" b="0"/>
            <wp:docPr id="837359889" name="Рисунок 837359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B71E6" wp14:editId="2F8FA1E1">
            <wp:extent cx="5164455" cy="4004945"/>
            <wp:effectExtent l="0" t="0" r="0" b="0"/>
            <wp:docPr id="837359888" name="Рисунок 837359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D8B20" wp14:editId="6F2E164B">
            <wp:extent cx="4690745" cy="2802255"/>
            <wp:effectExtent l="0" t="0" r="0" b="0"/>
            <wp:docPr id="837359887" name="Рисунок 837359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3367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Відпрацьовано синхронізацію з origin/main та тимчасове збереження незавершених змін. У git status файл dev.txt відображався як modified; зміни сховано через git stash, виконано pull --rebase, а потім відновлено командою git stash pop.</w:t>
      </w:r>
    </w:p>
    <w:p w14:paraId="71ABDDBE" w14:textId="3E213F3F" w:rsidR="00B769E5" w:rsidRDefault="00B769E5" w:rsidP="00B769E5">
      <w:r>
        <w:rPr>
          <w:noProof/>
        </w:rPr>
        <w:lastRenderedPageBreak/>
        <w:drawing>
          <wp:inline distT="0" distB="0" distL="0" distR="0" wp14:anchorId="7E3F2D27" wp14:editId="444C4C8B">
            <wp:extent cx="5605145" cy="2040255"/>
            <wp:effectExtent l="0" t="0" r="0" b="0"/>
            <wp:docPr id="837359886" name="Рисунок 837359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AE5E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log перевірено історію після синхронізації з віддаленим репозиторієм. Видно актуальні покажчики main, origin/main та origin/HEAD.</w:t>
      </w:r>
    </w:p>
    <w:p w14:paraId="233C3F2A" w14:textId="77777777" w:rsidR="00B769E5" w:rsidRDefault="00B769E5" w:rsidP="00B769E5"/>
    <w:p w14:paraId="59500121" w14:textId="59E3ABB6" w:rsidR="00B769E5" w:rsidRDefault="00B769E5" w:rsidP="00B769E5">
      <w:r>
        <w:rPr>
          <w:noProof/>
        </w:rPr>
        <w:drawing>
          <wp:inline distT="0" distB="0" distL="0" distR="0" wp14:anchorId="58B42BE6" wp14:editId="3B342106">
            <wp:extent cx="3183255" cy="956945"/>
            <wp:effectExtent l="0" t="0" r="0" b="0"/>
            <wp:docPr id="837359885" name="Рисунок 837359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24C7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Змінені файли додано до Staging Area командою git add ., після чого створено локальний коміт "Add local changes".</w:t>
      </w:r>
    </w:p>
    <w:p w14:paraId="03B7E5AD" w14:textId="41453897" w:rsidR="00B769E5" w:rsidRDefault="00B769E5" w:rsidP="00B769E5">
      <w:r>
        <w:rPr>
          <w:noProof/>
        </w:rPr>
        <w:drawing>
          <wp:inline distT="0" distB="0" distL="0" distR="0" wp14:anchorId="130504C7" wp14:editId="4CA06B67">
            <wp:extent cx="5944235" cy="2557145"/>
            <wp:effectExtent l="0" t="0" r="0" b="0"/>
            <wp:docPr id="837359884" name="Рисунок 837359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C93B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Відпрацьовано роботу з git stash: переглянуто список тимчасово збережених змін, виконано їх застосування, перевірку стану та очищення непотрібних stash-записів.</w:t>
      </w:r>
    </w:p>
    <w:p w14:paraId="3D1EBCCB" w14:textId="680E8EDB" w:rsidR="00B769E5" w:rsidRDefault="00B769E5" w:rsidP="00B769E5">
      <w:r>
        <w:rPr>
          <w:noProof/>
        </w:rPr>
        <w:lastRenderedPageBreak/>
        <w:drawing>
          <wp:inline distT="0" distB="0" distL="0" distR="0" wp14:anchorId="42950130" wp14:editId="33087F76">
            <wp:extent cx="5944235" cy="30048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81D9" w14:textId="77777777" w:rsidR="00B769E5" w:rsidRDefault="00B769E5" w:rsidP="00B769E5">
      <w:pPr>
        <w:spacing w:before="60" w:after="120" w:line="276" w:lineRule="auto"/>
        <w:jc w:val="center"/>
      </w:pPr>
      <w:r>
        <w:rPr>
          <w:i/>
          <w:iCs/>
          <w:sz w:val="28"/>
          <w:szCs w:val="28"/>
        </w:rPr>
        <w:t>Командою git stash clear очищено сховище тимчасових змін. Команда git remote -v використана для перевірки адрес віддаленого репозиторію origin для операцій fetch і push.</w:t>
      </w:r>
    </w:p>
    <w:p w14:paraId="210E5B85" w14:textId="77777777" w:rsidR="00B769E5" w:rsidRPr="00B769E5" w:rsidRDefault="00B769E5" w:rsidP="00B769E5">
      <w:pPr>
        <w:rPr>
          <w:lang w:val="en-US"/>
        </w:rPr>
      </w:pPr>
    </w:p>
    <w:p w14:paraId="7DDB1CE7" w14:textId="77777777" w:rsidR="00B769E5" w:rsidRDefault="00B769E5" w:rsidP="004B358E">
      <w:pPr>
        <w:pStyle w:val="1"/>
        <w:spacing w:before="200" w:after="160"/>
        <w:rPr>
          <w:rFonts w:ascii="Times New Roman" w:hAnsi="Times New Roman"/>
          <w:sz w:val="28"/>
          <w:szCs w:val="28"/>
        </w:rPr>
      </w:pPr>
    </w:p>
    <w:p w14:paraId="1135E507" w14:textId="27DA5427" w:rsidR="004B358E" w:rsidRPr="004B358E" w:rsidRDefault="00B769E5" w:rsidP="004B358E">
      <w:pPr>
        <w:pStyle w:val="1"/>
        <w:spacing w:before="200" w:after="160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4B358E" w:rsidRPr="004B358E">
        <w:rPr>
          <w:rFonts w:ascii="Times New Roman" w:hAnsi="Times New Roman"/>
          <w:sz w:val="28"/>
          <w:szCs w:val="28"/>
        </w:rPr>
        <w:t>. Робота з власним проєктом у GitHub</w:t>
      </w:r>
    </w:p>
    <w:p w14:paraId="5B9FF25E" w14:textId="41DA1880" w:rsidR="004B358E" w:rsidRDefault="004B358E" w:rsidP="004B358E">
      <w:pPr>
        <w:ind w:firstLine="709"/>
        <w:jc w:val="both"/>
        <w:rPr>
          <w:sz w:val="28"/>
          <w:szCs w:val="28"/>
        </w:rPr>
      </w:pPr>
      <w:r w:rsidRPr="004B358E">
        <w:rPr>
          <w:sz w:val="28"/>
          <w:szCs w:val="28"/>
        </w:rPr>
        <w:t>Для власного програмного проєкту створено репозиторій GitHub. Після завантаження проєкту було створено окрему гілку feature-client, виконано зміни, створено коміт, а потім зміни об’єднано з основною гілкою master та відправлено на GitHub.</w:t>
      </w:r>
    </w:p>
    <w:p w14:paraId="66EACFD9" w14:textId="3531C930" w:rsidR="00532D7A" w:rsidRDefault="00532D7A" w:rsidP="00532D7A">
      <w:pPr>
        <w:rPr>
          <w:sz w:val="28"/>
          <w:szCs w:val="28"/>
        </w:rPr>
      </w:pPr>
      <w:r w:rsidRPr="00532D7A">
        <w:rPr>
          <w:noProof/>
          <w:sz w:val="28"/>
          <w:szCs w:val="28"/>
        </w:rPr>
        <w:drawing>
          <wp:inline distT="0" distB="0" distL="0" distR="0" wp14:anchorId="33A93D91" wp14:editId="03E4D1D1">
            <wp:extent cx="5551113" cy="2379133"/>
            <wp:effectExtent l="0" t="0" r="0" b="2540"/>
            <wp:docPr id="837359873" name="Рисунок 837359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60331" cy="23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AD9" w14:textId="25B7E26E" w:rsidR="00532D7A" w:rsidRPr="00532D7A" w:rsidRDefault="00532D7A" w:rsidP="00532D7A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Ввійшла в свій акаунт на </w:t>
      </w:r>
      <w:r>
        <w:rPr>
          <w:i/>
          <w:iCs/>
          <w:sz w:val="28"/>
          <w:szCs w:val="28"/>
          <w:lang w:val="en-US"/>
        </w:rPr>
        <w:t>GitHub</w:t>
      </w:r>
    </w:p>
    <w:p w14:paraId="674A5E18" w14:textId="77777777" w:rsidR="004B358E" w:rsidRPr="00532D7A" w:rsidRDefault="004B358E" w:rsidP="004B358E">
      <w:pPr>
        <w:ind w:firstLine="709"/>
        <w:jc w:val="both"/>
        <w:rPr>
          <w:sz w:val="28"/>
          <w:szCs w:val="28"/>
          <w:lang w:val="en-US"/>
        </w:rPr>
      </w:pPr>
    </w:p>
    <w:p w14:paraId="2221DC2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15936ACE" wp14:editId="53751DAD">
            <wp:extent cx="5707316" cy="32918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0731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CD6" w14:textId="0D609A9A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На GitHub створено новий репозиторій LR_1_1 для збереження програмного проєкту.</w:t>
      </w:r>
    </w:p>
    <w:p w14:paraId="33157C5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4F006291" wp14:editId="5CD24405">
            <wp:extent cx="5715000" cy="74562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B6C" w14:textId="4E17B167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Після створення репозиторію отримано HTTPS-адресу для підключення локального проєкту.</w:t>
      </w:r>
    </w:p>
    <w:p w14:paraId="530476F3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9884A83" wp14:editId="4C9F3D22">
            <wp:extent cx="5715000" cy="7250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2483" w14:textId="7DFDA3BE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Під час першої спроби клонування виникла помилка через некоректно вставлену адресу репозиторію.</w:t>
      </w:r>
    </w:p>
    <w:p w14:paraId="5009A66E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13F92E60" wp14:editId="5974D75D">
            <wp:extent cx="5715000" cy="211844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B915" w14:textId="067F9C60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Програмний проєкт успішно завантажено до репозиторію GitHub; відображаються файли проєкту та коміти.</w:t>
      </w:r>
    </w:p>
    <w:p w14:paraId="23C31C6B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7276F75A" wp14:editId="58FC3F77">
            <wp:extent cx="5715000" cy="258560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FAC8" w14:textId="689EB529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У Git Bash перевірено стан локального репозиторію командою git status та активну гілку master.</w:t>
      </w:r>
    </w:p>
    <w:p w14:paraId="3F129031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01B972A" wp14:editId="1D83056B">
            <wp:extent cx="5715000" cy="178981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70DB" w14:textId="2B98DF21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Створено гілку feature-client, виконано перехід до неї та перевірено список локальних гілок.</w:t>
      </w:r>
    </w:p>
    <w:p w14:paraId="18205F39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4673A792" wp14:editId="5DF073BD">
            <wp:extent cx="5715000" cy="13447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C322" w14:textId="5699F5D7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Зміни додано до індексу командою git add ., після чого створено коміт Add client functional.</w:t>
      </w:r>
    </w:p>
    <w:p w14:paraId="51D7B662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C95027C" wp14:editId="2B8D2D4F">
            <wp:extent cx="5715000" cy="83099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EEF" w14:textId="6B791677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У Visual Studio перевірено історію комітів та окрему гілку feature-client.</w:t>
      </w:r>
    </w:p>
    <w:p w14:paraId="594FDECA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lastRenderedPageBreak/>
        <w:drawing>
          <wp:inline distT="0" distB="0" distL="0" distR="0" wp14:anchorId="620FF6A8" wp14:editId="19766566">
            <wp:extent cx="5715000" cy="269190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EA9" w14:textId="1F5FB983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Виконано повернення до master, злиття feature-client з master та відправлення оновленої гілки на GitHub.</w:t>
      </w:r>
    </w:p>
    <w:p w14:paraId="1A5F1D16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6E1CAFC7" wp14:editId="5D904832">
            <wp:extent cx="5715000" cy="73164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99DA" w14:textId="365C87D2" w:rsidR="004B358E" w:rsidRPr="004B358E" w:rsidRDefault="004B358E" w:rsidP="004B358E">
      <w:pPr>
        <w:spacing w:after="140"/>
        <w:jc w:val="center"/>
        <w:rPr>
          <w:sz w:val="28"/>
          <w:szCs w:val="28"/>
        </w:rPr>
      </w:pPr>
      <w:r w:rsidRPr="004B358E">
        <w:rPr>
          <w:i/>
          <w:sz w:val="28"/>
          <w:szCs w:val="28"/>
        </w:rPr>
        <w:t>В історії Git підтверджено, що зміни з feature-client уже входять до основної гілки master.</w:t>
      </w:r>
    </w:p>
    <w:p w14:paraId="627A1743" w14:textId="77777777" w:rsidR="004B358E" w:rsidRPr="004B358E" w:rsidRDefault="004B358E" w:rsidP="004B358E">
      <w:pPr>
        <w:keepNext/>
        <w:jc w:val="center"/>
        <w:rPr>
          <w:sz w:val="28"/>
          <w:szCs w:val="28"/>
        </w:rPr>
      </w:pPr>
      <w:r w:rsidRPr="004B358E">
        <w:rPr>
          <w:noProof/>
          <w:sz w:val="28"/>
          <w:szCs w:val="28"/>
        </w:rPr>
        <w:drawing>
          <wp:inline distT="0" distB="0" distL="0" distR="0" wp14:anchorId="032E9D61" wp14:editId="2E584557">
            <wp:extent cx="5715000" cy="160287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1BB" w14:textId="1A765906" w:rsidR="004B358E" w:rsidRDefault="004B358E" w:rsidP="004B358E">
      <w:pPr>
        <w:spacing w:after="140"/>
        <w:jc w:val="center"/>
        <w:rPr>
          <w:i/>
          <w:sz w:val="28"/>
          <w:szCs w:val="28"/>
        </w:rPr>
      </w:pPr>
      <w:r w:rsidRPr="004B358E">
        <w:rPr>
          <w:i/>
          <w:sz w:val="28"/>
          <w:szCs w:val="28"/>
        </w:rPr>
        <w:t>На GitHub перевірено наявність основної гілки master та додаткової гілки feature-client.</w:t>
      </w:r>
    </w:p>
    <w:p w14:paraId="49420476" w14:textId="4C7A78F5" w:rsidR="00532D7A" w:rsidRDefault="00532D7A" w:rsidP="004B358E">
      <w:pPr>
        <w:spacing w:after="140"/>
        <w:jc w:val="center"/>
        <w:rPr>
          <w:sz w:val="28"/>
          <w:szCs w:val="28"/>
        </w:rPr>
      </w:pPr>
      <w:r w:rsidRPr="00532D7A">
        <w:rPr>
          <w:noProof/>
          <w:sz w:val="28"/>
          <w:szCs w:val="28"/>
        </w:rPr>
        <w:drawing>
          <wp:inline distT="0" distB="0" distL="0" distR="0" wp14:anchorId="03150B0E" wp14:editId="5955D287">
            <wp:extent cx="4397121" cy="1272650"/>
            <wp:effectExtent l="0" t="0" r="3810" b="3810"/>
            <wp:docPr id="837359874" name="Рисунок 837359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3FC6" w14:textId="4569A2AE" w:rsidR="00532D7A" w:rsidRDefault="00532D7A" w:rsidP="004B358E">
      <w:pPr>
        <w:spacing w:after="140"/>
        <w:jc w:val="center"/>
        <w:rPr>
          <w:sz w:val="28"/>
          <w:szCs w:val="28"/>
        </w:rPr>
      </w:pPr>
      <w:r w:rsidRPr="00532D7A">
        <w:rPr>
          <w:noProof/>
          <w:sz w:val="28"/>
          <w:szCs w:val="28"/>
        </w:rPr>
        <w:drawing>
          <wp:inline distT="0" distB="0" distL="0" distR="0" wp14:anchorId="0F5FB8F2" wp14:editId="6646CE6A">
            <wp:extent cx="4740051" cy="1066892"/>
            <wp:effectExtent l="0" t="0" r="3810" b="0"/>
            <wp:docPr id="837359875" name="Рисунок 837359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D5D1" w14:textId="558F0275" w:rsidR="00532D7A" w:rsidRDefault="00532D7A" w:rsidP="004B358E">
      <w:pPr>
        <w:spacing w:after="140"/>
        <w:jc w:val="center"/>
        <w:rPr>
          <w:sz w:val="28"/>
          <w:szCs w:val="28"/>
        </w:rPr>
      </w:pPr>
      <w:r w:rsidRPr="00532D7A">
        <w:rPr>
          <w:noProof/>
          <w:sz w:val="28"/>
          <w:szCs w:val="28"/>
        </w:rPr>
        <w:lastRenderedPageBreak/>
        <w:drawing>
          <wp:inline distT="0" distB="0" distL="0" distR="0" wp14:anchorId="30308150" wp14:editId="4FDDB699">
            <wp:extent cx="5235394" cy="2301439"/>
            <wp:effectExtent l="0" t="0" r="3810" b="3810"/>
            <wp:docPr id="837359876" name="Рисунок 83735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37B1" w14:textId="5FD84739" w:rsidR="00E06426" w:rsidRDefault="00E06426" w:rsidP="004B358E">
      <w:pPr>
        <w:spacing w:after="140"/>
        <w:jc w:val="center"/>
        <w:rPr>
          <w:sz w:val="28"/>
          <w:szCs w:val="28"/>
        </w:rPr>
      </w:pPr>
      <w:r w:rsidRPr="00E06426">
        <w:rPr>
          <w:noProof/>
          <w:sz w:val="28"/>
          <w:szCs w:val="28"/>
        </w:rPr>
        <w:drawing>
          <wp:inline distT="0" distB="0" distL="0" distR="0" wp14:anchorId="79773826" wp14:editId="6DB1FA32">
            <wp:extent cx="4816257" cy="1348857"/>
            <wp:effectExtent l="0" t="0" r="3810" b="3810"/>
            <wp:docPr id="837359877" name="Рисунок 837359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47AD" w14:textId="35B42307" w:rsidR="00E06426" w:rsidRDefault="00E06426" w:rsidP="004B358E">
      <w:pPr>
        <w:spacing w:after="140"/>
        <w:jc w:val="center"/>
        <w:rPr>
          <w:sz w:val="28"/>
          <w:szCs w:val="28"/>
        </w:rPr>
      </w:pPr>
      <w:r w:rsidRPr="00E06426">
        <w:rPr>
          <w:noProof/>
          <w:sz w:val="28"/>
          <w:szCs w:val="28"/>
        </w:rPr>
        <w:drawing>
          <wp:inline distT="0" distB="0" distL="0" distR="0" wp14:anchorId="432E1EBF" wp14:editId="5B5E5915">
            <wp:extent cx="5753599" cy="1950889"/>
            <wp:effectExtent l="0" t="0" r="0" b="0"/>
            <wp:docPr id="837359878" name="Рисунок 83735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60"/>
      </w:tblGrid>
      <w:tr w:rsidR="0025571C" w14:paraId="6AD883B8" w14:textId="77777777" w:rsidTr="0025571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44C7EBE" w14:textId="77777777" w:rsidR="0025571C" w:rsidRDefault="0025571C">
            <w:pPr>
              <w:jc w:val="center"/>
              <w:rPr>
                <w:b/>
                <w:bCs/>
                <w:lang w:eastAsia="uk-UA"/>
              </w:rPr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7615" w:type="dxa"/>
            <w:vAlign w:val="center"/>
            <w:hideMark/>
          </w:tcPr>
          <w:p w14:paraId="35A7363D" w14:textId="77777777" w:rsidR="0025571C" w:rsidRDefault="00255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Простими словами</w:t>
            </w:r>
          </w:p>
        </w:tc>
      </w:tr>
      <w:tr w:rsidR="0025571C" w14:paraId="0DB885A6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422794" w14:textId="77777777" w:rsidR="0025571C" w:rsidRDefault="0025571C">
            <w:r>
              <w:rPr>
                <w:rStyle w:val="HTML"/>
              </w:rPr>
              <w:t>git init</w:t>
            </w:r>
          </w:p>
        </w:tc>
        <w:tc>
          <w:tcPr>
            <w:tcW w:w="7615" w:type="dxa"/>
            <w:vAlign w:val="center"/>
            <w:hideMark/>
          </w:tcPr>
          <w:p w14:paraId="77F50472" w14:textId="77777777" w:rsidR="0025571C" w:rsidRDefault="0025571C">
            <w:r>
              <w:t>Створює новий локальний Git-репозиторій у поточній папці та починає відстежувати зміни проєкту.</w:t>
            </w:r>
          </w:p>
        </w:tc>
      </w:tr>
      <w:tr w:rsidR="0025571C" w14:paraId="494594DF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EBEB12" w14:textId="77777777" w:rsidR="0025571C" w:rsidRDefault="0025571C">
            <w:r>
              <w:rPr>
                <w:rStyle w:val="HTML"/>
              </w:rPr>
              <w:t>git clone</w:t>
            </w:r>
          </w:p>
        </w:tc>
        <w:tc>
          <w:tcPr>
            <w:tcW w:w="7615" w:type="dxa"/>
            <w:vAlign w:val="center"/>
            <w:hideMark/>
          </w:tcPr>
          <w:p w14:paraId="47A61377" w14:textId="77777777" w:rsidR="0025571C" w:rsidRDefault="0025571C">
            <w:r>
              <w:t>Завантажує готовий репозиторій з GitHub або іншого сервера на комп’ютер разом з усією історією комітів і гілок.</w:t>
            </w:r>
          </w:p>
        </w:tc>
      </w:tr>
      <w:tr w:rsidR="0025571C" w14:paraId="75D836B4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D6D0449" w14:textId="77777777" w:rsidR="0025571C" w:rsidRDefault="0025571C">
            <w:r>
              <w:rPr>
                <w:rStyle w:val="HTML"/>
              </w:rPr>
              <w:t>git status</w:t>
            </w:r>
          </w:p>
        </w:tc>
        <w:tc>
          <w:tcPr>
            <w:tcW w:w="7615" w:type="dxa"/>
            <w:vAlign w:val="center"/>
            <w:hideMark/>
          </w:tcPr>
          <w:p w14:paraId="2A4A0CC2" w14:textId="77777777" w:rsidR="0025571C" w:rsidRDefault="0025571C">
            <w:r>
              <w:t>Показує поточний стан репозиторію: активну гілку, змінені файли, нові файли та файли, підготовлені до коміту.</w:t>
            </w:r>
          </w:p>
        </w:tc>
      </w:tr>
      <w:tr w:rsidR="0025571C" w14:paraId="7B9E2D67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B79B7E" w14:textId="77777777" w:rsidR="0025571C" w:rsidRDefault="0025571C">
            <w:r>
              <w:rPr>
                <w:rStyle w:val="HTML"/>
              </w:rPr>
              <w:t>git add</w:t>
            </w:r>
          </w:p>
        </w:tc>
        <w:tc>
          <w:tcPr>
            <w:tcW w:w="7615" w:type="dxa"/>
            <w:vAlign w:val="center"/>
            <w:hideMark/>
          </w:tcPr>
          <w:p w14:paraId="58D4ED3D" w14:textId="77777777" w:rsidR="0025571C" w:rsidRDefault="0025571C">
            <w:r>
              <w:t xml:space="preserve">Додає вибрані зміни до області підготовки </w:t>
            </w:r>
            <w:r>
              <w:rPr>
                <w:rStyle w:val="HTML"/>
              </w:rPr>
              <w:t>Staging Area</w:t>
            </w:r>
            <w:r>
              <w:t>, тобто готує їх до наступного коміту.</w:t>
            </w:r>
          </w:p>
        </w:tc>
      </w:tr>
      <w:tr w:rsidR="0025571C" w14:paraId="4FCE57BC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40BD01" w14:textId="77777777" w:rsidR="0025571C" w:rsidRDefault="0025571C">
            <w:r>
              <w:rPr>
                <w:rStyle w:val="HTML"/>
              </w:rPr>
              <w:t>git commit</w:t>
            </w:r>
          </w:p>
        </w:tc>
        <w:tc>
          <w:tcPr>
            <w:tcW w:w="7615" w:type="dxa"/>
            <w:vAlign w:val="center"/>
            <w:hideMark/>
          </w:tcPr>
          <w:p w14:paraId="149FC17B" w14:textId="77777777" w:rsidR="0025571C" w:rsidRPr="0025571C" w:rsidRDefault="0025571C">
            <w:pPr>
              <w:rPr>
                <w:lang w:val="en-US"/>
              </w:rPr>
            </w:pPr>
            <w:r>
              <w:t>Зберігає підготовлені зміни в історії Git як окрему версію проєкту з коментарем.</w:t>
            </w:r>
          </w:p>
        </w:tc>
      </w:tr>
      <w:tr w:rsidR="0025571C" w14:paraId="3B1E41E9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08AF26" w14:textId="77777777" w:rsidR="0025571C" w:rsidRDefault="0025571C">
            <w:r>
              <w:rPr>
                <w:rStyle w:val="HTML"/>
              </w:rPr>
              <w:t>git log</w:t>
            </w:r>
          </w:p>
        </w:tc>
        <w:tc>
          <w:tcPr>
            <w:tcW w:w="7615" w:type="dxa"/>
            <w:vAlign w:val="center"/>
            <w:hideMark/>
          </w:tcPr>
          <w:p w14:paraId="7A341533" w14:textId="77777777" w:rsidR="0025571C" w:rsidRDefault="0025571C">
            <w:r>
              <w:t>Показує історію комітів: хто, коли і які зміни зберігав у репозиторії.</w:t>
            </w:r>
          </w:p>
        </w:tc>
      </w:tr>
      <w:tr w:rsidR="0025571C" w14:paraId="392BB5EA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2D34F34" w14:textId="77777777" w:rsidR="0025571C" w:rsidRDefault="0025571C">
            <w:r>
              <w:rPr>
                <w:rStyle w:val="HTML"/>
              </w:rPr>
              <w:t>git branch</w:t>
            </w:r>
          </w:p>
        </w:tc>
        <w:tc>
          <w:tcPr>
            <w:tcW w:w="7615" w:type="dxa"/>
            <w:vAlign w:val="center"/>
            <w:hideMark/>
          </w:tcPr>
          <w:p w14:paraId="4F924346" w14:textId="77777777" w:rsidR="0025571C" w:rsidRDefault="0025571C">
            <w:r>
              <w:t>Використовується для перегляду, створення або видалення гілок проєкту. Гілки дозволяють працювати над різними функціями окремо.</w:t>
            </w:r>
          </w:p>
        </w:tc>
      </w:tr>
      <w:tr w:rsidR="0025571C" w14:paraId="43747FA1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CEE918C" w14:textId="77777777" w:rsidR="0025571C" w:rsidRDefault="0025571C">
            <w:r>
              <w:rPr>
                <w:rStyle w:val="HTML"/>
              </w:rPr>
              <w:lastRenderedPageBreak/>
              <w:t>git checkout</w:t>
            </w:r>
          </w:p>
        </w:tc>
        <w:tc>
          <w:tcPr>
            <w:tcW w:w="7615" w:type="dxa"/>
            <w:vAlign w:val="center"/>
            <w:hideMark/>
          </w:tcPr>
          <w:p w14:paraId="475282E6" w14:textId="77777777" w:rsidR="0025571C" w:rsidRDefault="0025571C">
            <w:r>
              <w:t xml:space="preserve">Перемикає користувача на іншу гілку або конкретний коміт. Також може створити нову гілку з параметром </w:t>
            </w:r>
            <w:r>
              <w:rPr>
                <w:rStyle w:val="HTML"/>
              </w:rPr>
              <w:t>-b</w:t>
            </w:r>
            <w:r>
              <w:t>.</w:t>
            </w:r>
          </w:p>
        </w:tc>
      </w:tr>
      <w:tr w:rsidR="0025571C" w14:paraId="4ECCACBD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5127AA" w14:textId="77777777" w:rsidR="0025571C" w:rsidRDefault="0025571C">
            <w:r>
              <w:rPr>
                <w:rStyle w:val="HTML"/>
              </w:rPr>
              <w:t>git merge</w:t>
            </w:r>
          </w:p>
        </w:tc>
        <w:tc>
          <w:tcPr>
            <w:tcW w:w="7615" w:type="dxa"/>
            <w:vAlign w:val="center"/>
            <w:hideMark/>
          </w:tcPr>
          <w:p w14:paraId="2F6B9F58" w14:textId="77777777" w:rsidR="0025571C" w:rsidRDefault="0025571C">
            <w:r>
              <w:t xml:space="preserve">Об’єднує зміни з однієї гілки з іншою. Наприклад, переносить готову функцію з </w:t>
            </w:r>
            <w:r>
              <w:rPr>
                <w:rStyle w:val="HTML"/>
              </w:rPr>
              <w:t>feature-client</w:t>
            </w:r>
            <w:r>
              <w:t xml:space="preserve"> у </w:t>
            </w:r>
            <w:r>
              <w:rPr>
                <w:rStyle w:val="HTML"/>
              </w:rPr>
              <w:t>master</w:t>
            </w:r>
            <w:r>
              <w:t>.</w:t>
            </w:r>
          </w:p>
        </w:tc>
      </w:tr>
      <w:tr w:rsidR="0025571C" w14:paraId="5F35DCDC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D0BAA3A" w14:textId="77777777" w:rsidR="0025571C" w:rsidRDefault="0025571C">
            <w:r>
              <w:rPr>
                <w:rStyle w:val="HTML"/>
              </w:rPr>
              <w:t>git rebase</w:t>
            </w:r>
          </w:p>
        </w:tc>
        <w:tc>
          <w:tcPr>
            <w:tcW w:w="7615" w:type="dxa"/>
            <w:vAlign w:val="center"/>
            <w:hideMark/>
          </w:tcPr>
          <w:p w14:paraId="638E2532" w14:textId="77777777" w:rsidR="0025571C" w:rsidRDefault="0025571C">
            <w:r>
              <w:t>Переносить коміти однієї гілки поверх іншої та перебудовує історію, роблячи її більш лінійною.</w:t>
            </w:r>
          </w:p>
        </w:tc>
      </w:tr>
      <w:tr w:rsidR="0025571C" w14:paraId="5914F65A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066BAC4" w14:textId="77777777" w:rsidR="0025571C" w:rsidRDefault="0025571C">
            <w:r>
              <w:rPr>
                <w:rStyle w:val="HTML"/>
              </w:rPr>
              <w:t>git cherry-pick</w:t>
            </w:r>
          </w:p>
        </w:tc>
        <w:tc>
          <w:tcPr>
            <w:tcW w:w="7615" w:type="dxa"/>
            <w:vAlign w:val="center"/>
            <w:hideMark/>
          </w:tcPr>
          <w:p w14:paraId="7017B8AF" w14:textId="77777777" w:rsidR="0025571C" w:rsidRDefault="0025571C">
            <w:r>
              <w:t>Дозволяє взяти один конкретний коміт з іншої гілки та застосувати його до поточної гілки.</w:t>
            </w:r>
          </w:p>
        </w:tc>
      </w:tr>
      <w:tr w:rsidR="0025571C" w14:paraId="3BAACC2A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3BC060" w14:textId="77777777" w:rsidR="0025571C" w:rsidRDefault="0025571C">
            <w:r>
              <w:rPr>
                <w:rStyle w:val="HTML"/>
              </w:rPr>
              <w:t>git fetch</w:t>
            </w:r>
          </w:p>
        </w:tc>
        <w:tc>
          <w:tcPr>
            <w:tcW w:w="7615" w:type="dxa"/>
            <w:vAlign w:val="center"/>
            <w:hideMark/>
          </w:tcPr>
          <w:p w14:paraId="534FE902" w14:textId="77777777" w:rsidR="0025571C" w:rsidRDefault="0025571C">
            <w:r>
              <w:t>Завантажує нові коміти та інформацію з віддаленого репозиторію, але не об’єднує їх автоматично з поточною гілкою.</w:t>
            </w:r>
          </w:p>
        </w:tc>
      </w:tr>
      <w:tr w:rsidR="0025571C" w14:paraId="1E71FF0F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674A51" w14:textId="77777777" w:rsidR="0025571C" w:rsidRDefault="0025571C">
            <w:r>
              <w:rPr>
                <w:rStyle w:val="HTML"/>
              </w:rPr>
              <w:t>git pull</w:t>
            </w:r>
          </w:p>
        </w:tc>
        <w:tc>
          <w:tcPr>
            <w:tcW w:w="7615" w:type="dxa"/>
            <w:vAlign w:val="center"/>
            <w:hideMark/>
          </w:tcPr>
          <w:p w14:paraId="6F9ABDD8" w14:textId="77777777" w:rsidR="0025571C" w:rsidRDefault="0025571C">
            <w:r>
              <w:t>Отримує зміни з віддаленого репозиторію та одразу об’єднує їх із поточною локальною гілкою.</w:t>
            </w:r>
          </w:p>
        </w:tc>
      </w:tr>
      <w:tr w:rsidR="0025571C" w14:paraId="6BE1BAA4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529208" w14:textId="77777777" w:rsidR="0025571C" w:rsidRDefault="0025571C">
            <w:r>
              <w:rPr>
                <w:rStyle w:val="HTML"/>
              </w:rPr>
              <w:t>git push</w:t>
            </w:r>
          </w:p>
        </w:tc>
        <w:tc>
          <w:tcPr>
            <w:tcW w:w="7615" w:type="dxa"/>
            <w:vAlign w:val="center"/>
            <w:hideMark/>
          </w:tcPr>
          <w:p w14:paraId="78B8FD7E" w14:textId="77777777" w:rsidR="0025571C" w:rsidRDefault="0025571C">
            <w:r>
              <w:t>Відправляє локальні коміти та гілки у віддалений репозиторій, наприклад на GitHub.</w:t>
            </w:r>
          </w:p>
        </w:tc>
      </w:tr>
      <w:tr w:rsidR="0025571C" w14:paraId="7B84800A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C206C2" w14:textId="77777777" w:rsidR="0025571C" w:rsidRDefault="0025571C">
            <w:r>
              <w:rPr>
                <w:rStyle w:val="HTML"/>
              </w:rPr>
              <w:t>git remote</w:t>
            </w:r>
          </w:p>
        </w:tc>
        <w:tc>
          <w:tcPr>
            <w:tcW w:w="7615" w:type="dxa"/>
            <w:vAlign w:val="center"/>
            <w:hideMark/>
          </w:tcPr>
          <w:p w14:paraId="278A30F2" w14:textId="77777777" w:rsidR="0025571C" w:rsidRDefault="0025571C">
            <w:r>
              <w:t>Використовується для перегляду та налаштування віддалених репозиторіїв, з якими пов’язаний локальний Git-проєкт.</w:t>
            </w:r>
          </w:p>
        </w:tc>
      </w:tr>
      <w:tr w:rsidR="0025571C" w14:paraId="550B5322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530EE74" w14:textId="77777777" w:rsidR="0025571C" w:rsidRDefault="0025571C">
            <w:r>
              <w:rPr>
                <w:rStyle w:val="HTML"/>
              </w:rPr>
              <w:t>git restore</w:t>
            </w:r>
          </w:p>
        </w:tc>
        <w:tc>
          <w:tcPr>
            <w:tcW w:w="7615" w:type="dxa"/>
            <w:vAlign w:val="center"/>
            <w:hideMark/>
          </w:tcPr>
          <w:p w14:paraId="6138A47E" w14:textId="77777777" w:rsidR="0025571C" w:rsidRDefault="0025571C">
            <w:r>
              <w:t xml:space="preserve">Скасовує незбережені зміни у файлах або прибирає файл зі </w:t>
            </w:r>
            <w:r>
              <w:rPr>
                <w:rStyle w:val="HTML"/>
              </w:rPr>
              <w:t>Staging Area</w:t>
            </w:r>
            <w:r>
              <w:t>.</w:t>
            </w:r>
          </w:p>
        </w:tc>
      </w:tr>
      <w:tr w:rsidR="0025571C" w14:paraId="6B022B32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8125A1" w14:textId="77777777" w:rsidR="0025571C" w:rsidRDefault="0025571C">
            <w:r>
              <w:rPr>
                <w:rStyle w:val="HTML"/>
              </w:rPr>
              <w:t>git reset</w:t>
            </w:r>
          </w:p>
        </w:tc>
        <w:tc>
          <w:tcPr>
            <w:tcW w:w="7615" w:type="dxa"/>
            <w:vAlign w:val="center"/>
            <w:hideMark/>
          </w:tcPr>
          <w:p w14:paraId="2B8D6902" w14:textId="77777777" w:rsidR="0025571C" w:rsidRDefault="0025571C">
            <w:r>
              <w:t>Переміщує репозиторій назад до попереднього коміту. Залежно від параметрів може залишити або видалити зміни у файлах.</w:t>
            </w:r>
          </w:p>
        </w:tc>
      </w:tr>
      <w:tr w:rsidR="0025571C" w14:paraId="3C036594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400337" w14:textId="77777777" w:rsidR="0025571C" w:rsidRDefault="0025571C">
            <w:r>
              <w:rPr>
                <w:rStyle w:val="HTML"/>
              </w:rPr>
              <w:t>git revert</w:t>
            </w:r>
          </w:p>
        </w:tc>
        <w:tc>
          <w:tcPr>
            <w:tcW w:w="7615" w:type="dxa"/>
            <w:vAlign w:val="center"/>
            <w:hideMark/>
          </w:tcPr>
          <w:p w14:paraId="2BC83E1B" w14:textId="77777777" w:rsidR="0025571C" w:rsidRDefault="0025571C">
            <w:r>
              <w:t>Скасовує зміни певного коміту шляхом створення нового коміту, не видаляючи стару історію.</w:t>
            </w:r>
          </w:p>
        </w:tc>
      </w:tr>
      <w:tr w:rsidR="0025571C" w14:paraId="2504A56C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95CBB73" w14:textId="77777777" w:rsidR="0025571C" w:rsidRDefault="0025571C">
            <w:r>
              <w:rPr>
                <w:rStyle w:val="HTML"/>
              </w:rPr>
              <w:t>git stash</w:t>
            </w:r>
          </w:p>
        </w:tc>
        <w:tc>
          <w:tcPr>
            <w:tcW w:w="7615" w:type="dxa"/>
            <w:vAlign w:val="center"/>
            <w:hideMark/>
          </w:tcPr>
          <w:p w14:paraId="25901F11" w14:textId="77777777" w:rsidR="0025571C" w:rsidRDefault="0025571C">
            <w:r>
              <w:t>Тимчасово ховає незавершені зміни, щоб можна було перейти на іншу гілку, а потім повернути ці зміни назад.</w:t>
            </w:r>
          </w:p>
        </w:tc>
      </w:tr>
      <w:tr w:rsidR="0025571C" w14:paraId="134C9EF3" w14:textId="77777777" w:rsidTr="0025571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4AD655" w14:textId="77777777" w:rsidR="0025571C" w:rsidRDefault="0025571C">
            <w:r>
              <w:rPr>
                <w:rStyle w:val="HTML"/>
              </w:rPr>
              <w:t>git tag</w:t>
            </w:r>
          </w:p>
        </w:tc>
        <w:tc>
          <w:tcPr>
            <w:tcW w:w="7615" w:type="dxa"/>
            <w:vAlign w:val="center"/>
            <w:hideMark/>
          </w:tcPr>
          <w:p w14:paraId="580D5A43" w14:textId="77777777" w:rsidR="0025571C" w:rsidRDefault="0025571C">
            <w:r>
              <w:t xml:space="preserve">Створює мітку для конкретного коміту, наприклад для позначення версії програми </w:t>
            </w:r>
            <w:r>
              <w:rPr>
                <w:rStyle w:val="HTML"/>
              </w:rPr>
              <w:t>v1.0</w:t>
            </w:r>
            <w:r>
              <w:t>.</w:t>
            </w:r>
          </w:p>
        </w:tc>
      </w:tr>
    </w:tbl>
    <w:p w14:paraId="5AB09E21" w14:textId="77777777" w:rsidR="0025571C" w:rsidRPr="004B358E" w:rsidRDefault="0025571C" w:rsidP="004B358E">
      <w:pPr>
        <w:spacing w:after="140"/>
        <w:jc w:val="center"/>
        <w:rPr>
          <w:sz w:val="28"/>
          <w:szCs w:val="28"/>
        </w:rPr>
      </w:pPr>
    </w:p>
    <w:p w14:paraId="767554FC" w14:textId="77777777" w:rsidR="004B358E" w:rsidRPr="004B358E" w:rsidRDefault="004B358E" w:rsidP="004B358E">
      <w:pPr>
        <w:pStyle w:val="1"/>
        <w:spacing w:before="200" w:after="160"/>
        <w:rPr>
          <w:sz w:val="28"/>
          <w:szCs w:val="28"/>
        </w:rPr>
      </w:pPr>
      <w:r w:rsidRPr="004B358E">
        <w:rPr>
          <w:rFonts w:ascii="Times New Roman" w:hAnsi="Times New Roman"/>
          <w:sz w:val="28"/>
          <w:szCs w:val="28"/>
        </w:rPr>
        <w:t>Висновок</w:t>
      </w:r>
    </w:p>
    <w:p w14:paraId="0E4A2E47" w14:textId="1AA27A61" w:rsidR="004B358E" w:rsidRPr="004B358E" w:rsidRDefault="004B358E" w:rsidP="004B358E">
      <w:pPr>
        <w:ind w:firstLine="709"/>
        <w:jc w:val="both"/>
        <w:rPr>
          <w:sz w:val="28"/>
          <w:szCs w:val="28"/>
        </w:rPr>
      </w:pPr>
      <w:r w:rsidRPr="004B358E">
        <w:rPr>
          <w:sz w:val="28"/>
          <w:szCs w:val="28"/>
        </w:rPr>
        <w:t xml:space="preserve">У ході лабораторної роботи було організовано індивідуальний робочий процес програміста. Для планування та контролю завдань використано принципи Scrum і Trello, для планування робочого часу — </w:t>
      </w:r>
      <w:r w:rsidRPr="004B358E">
        <w:rPr>
          <w:sz w:val="28"/>
          <w:szCs w:val="28"/>
          <w:lang w:val="en-US"/>
        </w:rPr>
        <w:t>Toggle</w:t>
      </w:r>
      <w:r w:rsidRPr="004B358E">
        <w:rPr>
          <w:sz w:val="28"/>
          <w:szCs w:val="28"/>
        </w:rPr>
        <w:t>, а для керування версіями — Git та GitHub. Було відпрацьовано основні команди Git, створено власний репозиторій, окрему feature-гілку, виконано коміт, злиття гілок та синхронізацію змін з GitHub.</w:t>
      </w:r>
    </w:p>
    <w:p w14:paraId="1D30DA16" w14:textId="77777777" w:rsidR="004B358E" w:rsidRPr="004B358E" w:rsidRDefault="004B358E" w:rsidP="004B358E">
      <w:pPr>
        <w:rPr>
          <w:sz w:val="28"/>
          <w:szCs w:val="28"/>
          <w:lang w:val="en-US"/>
        </w:rPr>
      </w:pPr>
    </w:p>
    <w:sectPr w:rsidR="004B358E" w:rsidRPr="004B358E">
      <w:headerReference w:type="default" r:id="rId159"/>
      <w:footerReference w:type="default" r:id="rId160"/>
      <w:headerReference w:type="first" r:id="rId161"/>
      <w:footerReference w:type="first" r:id="rId162"/>
      <w:type w:val="continuous"/>
      <w:pgSz w:w="11906" w:h="16838"/>
      <w:pgMar w:top="902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4DF06" w14:textId="77777777" w:rsidR="0064094F" w:rsidRDefault="0064094F">
      <w:r>
        <w:separator/>
      </w:r>
    </w:p>
  </w:endnote>
  <w:endnote w:type="continuationSeparator" w:id="0">
    <w:p w14:paraId="21F36140" w14:textId="77777777" w:rsidR="0064094F" w:rsidRDefault="0064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1403">
    <w:altName w:val="Times New Roman"/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B3CB4" w14:textId="77777777" w:rsidR="00132896" w:rsidRDefault="00BB7B5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C777760" wp14:editId="4E2B7E9C">
              <wp:simplePos x="0" y="0"/>
              <wp:positionH relativeFrom="column">
                <wp:posOffset>5817870</wp:posOffset>
              </wp:positionH>
              <wp:positionV relativeFrom="paragraph">
                <wp:posOffset>206375</wp:posOffset>
              </wp:positionV>
              <wp:extent cx="320040" cy="155575"/>
              <wp:effectExtent l="0" t="0" r="0" b="0"/>
              <wp:wrapNone/>
              <wp:docPr id="1021301081" name="Text 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AA462F" w14:textId="77777777" w:rsidR="007E72DD" w:rsidRDefault="007E72DD" w:rsidP="007E72D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C430B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77760"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48" type="#_x0000_t202" style="position:absolute;margin-left:458.1pt;margin-top:16.25pt;width:25.2pt;height:12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" filled="f" stroked="f">
              <v:textbox inset="0,0,0,0">
                <w:txbxContent>
                  <w:p w14:paraId="5EAA462F" w14:textId="77777777" w:rsidR="007E72DD" w:rsidRDefault="007E72DD" w:rsidP="007E72DD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5C430B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A4F8B7" wp14:editId="54E680B6">
              <wp:simplePos x="0" y="0"/>
              <wp:positionH relativeFrom="column">
                <wp:posOffset>2135505</wp:posOffset>
              </wp:positionH>
              <wp:positionV relativeFrom="paragraph">
                <wp:posOffset>17780</wp:posOffset>
              </wp:positionV>
              <wp:extent cx="3524250" cy="271145"/>
              <wp:effectExtent l="1905" t="0" r="0" b="0"/>
              <wp:wrapNone/>
              <wp:docPr id="837359927" name="Text 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071EA" w14:textId="77777777" w:rsidR="00BC39C1" w:rsidRPr="00803ACB" w:rsidRDefault="00BC39C1" w:rsidP="00803ACB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A4F8B7" id="Text Box 282" o:spid="_x0000_s1049" type="#_x0000_t202" style="position:absolute;margin-left:168.15pt;margin-top:1.4pt;width:277.5pt;height:21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" filled="f" stroked="f">
              <v:textbox inset="0,0,0,0">
                <w:txbxContent>
                  <w:p w14:paraId="0BC071EA" w14:textId="77777777" w:rsidR="00BC39C1" w:rsidRPr="00803ACB" w:rsidRDefault="00BC39C1" w:rsidP="00803ACB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8590A" w14:textId="77777777" w:rsidR="00132896" w:rsidRDefault="00872B9B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453C40D" wp14:editId="2C95146B">
              <wp:simplePos x="0" y="0"/>
              <wp:positionH relativeFrom="column">
                <wp:posOffset>5568315</wp:posOffset>
              </wp:positionH>
              <wp:positionV relativeFrom="paragraph">
                <wp:posOffset>-314325</wp:posOffset>
              </wp:positionV>
              <wp:extent cx="320040" cy="155575"/>
              <wp:effectExtent l="0" t="0" r="0" b="0"/>
              <wp:wrapNone/>
              <wp:docPr id="11" name="Text 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7A08B6" w14:textId="1B199723" w:rsidR="00872B9B" w:rsidRPr="00F0001F" w:rsidRDefault="00BB16D8" w:rsidP="00872B9B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  <w:p w14:paraId="35ACD2D5" w14:textId="77777777" w:rsidR="00872B9B" w:rsidRDefault="00872B9B" w:rsidP="00872B9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3C40D" id="_x0000_t202" coordsize="21600,21600" o:spt="202" path="m,l,21600r21600,l21600,xe">
              <v:stroke joinstyle="miter"/>
              <v:path gradientshapeok="t" o:connecttype="rect"/>
            </v:shapetype>
            <v:shape id="Text Box 283" o:spid="_x0000_s1091" type="#_x0000_t202" style="position:absolute;margin-left:438.45pt;margin-top:-24.75pt;width:25.2pt;height:1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" filled="f" stroked="f">
              <v:textbox inset="0,0,0,0">
                <w:txbxContent>
                  <w:p w14:paraId="057A08B6" w14:textId="1B199723" w:rsidR="00872B9B" w:rsidRPr="00F0001F" w:rsidRDefault="00BB16D8" w:rsidP="00872B9B">
                    <w:pPr>
                      <w:jc w:val="center"/>
                    </w:pPr>
                    <w:r>
                      <w:t>22</w:t>
                    </w:r>
                  </w:p>
                  <w:p w14:paraId="35ACD2D5" w14:textId="77777777" w:rsidR="00872B9B" w:rsidRDefault="00872B9B" w:rsidP="00872B9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653A2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E3D23B6" wp14:editId="3A8FEAF6">
              <wp:simplePos x="0" y="0"/>
              <wp:positionH relativeFrom="column">
                <wp:posOffset>1480723</wp:posOffset>
              </wp:positionH>
              <wp:positionV relativeFrom="paragraph">
                <wp:posOffset>-457298</wp:posOffset>
              </wp:positionV>
              <wp:extent cx="396680" cy="173892"/>
              <wp:effectExtent l="0" t="0" r="3810" b="17145"/>
              <wp:wrapNone/>
              <wp:docPr id="2" name="Text 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680" cy="1738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768C3" w14:textId="30A65077" w:rsidR="00653A2E" w:rsidRPr="00653A2E" w:rsidRDefault="00653A2E" w:rsidP="00653A2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3D23B6" id="Text Box 281" o:spid="_x0000_s1092" type="#_x0000_t202" style="position:absolute;margin-left:116.6pt;margin-top:-36pt;width:31.25pt;height: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" filled="f" stroked="f">
              <v:textbox inset="0,0,0,0">
                <w:txbxContent>
                  <w:p w14:paraId="095768C3" w14:textId="30A65077" w:rsidR="00653A2E" w:rsidRPr="00653A2E" w:rsidRDefault="00653A2E" w:rsidP="00653A2E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B0477A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E35C44C" wp14:editId="2FB864C9">
              <wp:simplePos x="0" y="0"/>
              <wp:positionH relativeFrom="column">
                <wp:posOffset>2088613</wp:posOffset>
              </wp:positionH>
              <wp:positionV relativeFrom="paragraph">
                <wp:posOffset>-916793</wp:posOffset>
              </wp:positionV>
              <wp:extent cx="3524250" cy="334107"/>
              <wp:effectExtent l="0" t="0" r="0" b="8890"/>
              <wp:wrapNone/>
              <wp:docPr id="868266880" name="Text 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0" cy="3341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76E81A" w14:textId="77B35151" w:rsidR="00803ACB" w:rsidRPr="00803ACB" w:rsidRDefault="00803ACB" w:rsidP="00803ACB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5C44C" id="Text Box 280" o:spid="_x0000_s1093" type="#_x0000_t202" style="position:absolute;margin-left:164.45pt;margin-top:-72.2pt;width:277.5pt;height:26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" filled="f" stroked="f">
              <v:textbox inset="0,0,0,0">
                <w:txbxContent>
                  <w:p w14:paraId="2676E81A" w14:textId="77B35151" w:rsidR="00803ACB" w:rsidRPr="00803ACB" w:rsidRDefault="00803ACB" w:rsidP="00803ACB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B0477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FF504E" wp14:editId="10B89FA6">
              <wp:simplePos x="0" y="0"/>
              <wp:positionH relativeFrom="column">
                <wp:posOffset>133008</wp:posOffset>
              </wp:positionH>
              <wp:positionV relativeFrom="paragraph">
                <wp:posOffset>-455148</wp:posOffset>
              </wp:positionV>
              <wp:extent cx="808990" cy="189230"/>
              <wp:effectExtent l="1905" t="0" r="0" b="0"/>
              <wp:wrapNone/>
              <wp:docPr id="1" name="Text 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067166" w14:textId="77777777" w:rsidR="00B0477A" w:rsidRPr="00B0477A" w:rsidRDefault="00B0477A" w:rsidP="00B0477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Гайдай</w:t>
                          </w:r>
                          <w:r w:rsidR="009F7F2B">
                            <w:rPr>
                              <w:sz w:val="20"/>
                              <w:szCs w:val="20"/>
                            </w:rPr>
                            <w:t xml:space="preserve"> М.О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FF504E" id="_x0000_s1094" type="#_x0000_t202" style="position:absolute;margin-left:10.45pt;margin-top:-35.85pt;width:63.7pt;height:1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" filled="f" stroked="f">
              <v:textbox inset="0,0,0,0">
                <w:txbxContent>
                  <w:p w14:paraId="7E067166" w14:textId="77777777" w:rsidR="00B0477A" w:rsidRPr="00B0477A" w:rsidRDefault="00B0477A" w:rsidP="00B0477A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Гайдай</w:t>
                    </w:r>
                    <w:r w:rsidR="009F7F2B">
                      <w:rPr>
                        <w:sz w:val="20"/>
                        <w:szCs w:val="20"/>
                      </w:rPr>
                      <w:t xml:space="preserve"> М.О</w:t>
                    </w:r>
                  </w:p>
                </w:txbxContent>
              </v:textbox>
            </v:shape>
          </w:pict>
        </mc:Fallback>
      </mc:AlternateContent>
    </w:r>
    <w:r w:rsidR="00BB7B5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D15895" wp14:editId="1B40053A">
              <wp:simplePos x="0" y="0"/>
              <wp:positionH relativeFrom="column">
                <wp:posOffset>4968875</wp:posOffset>
              </wp:positionH>
              <wp:positionV relativeFrom="paragraph">
                <wp:posOffset>-288925</wp:posOffset>
              </wp:positionV>
              <wp:extent cx="320040" cy="155575"/>
              <wp:effectExtent l="0" t="0" r="0" b="0"/>
              <wp:wrapNone/>
              <wp:docPr id="360218925" name="Text 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0AF54" w14:textId="77777777" w:rsidR="007E72DD" w:rsidRDefault="007E72DD" w:rsidP="007E72DD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D15895" id="_x0000_s1095" type="#_x0000_t202" style="position:absolute;margin-left:391.25pt;margin-top:-22.75pt;width:25.2pt;height:1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" filled="f" stroked="f">
              <v:textbox inset="0,0,0,0">
                <w:txbxContent>
                  <w:p w14:paraId="2B10AF54" w14:textId="77777777" w:rsidR="007E72DD" w:rsidRDefault="007E72DD" w:rsidP="007E72DD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</w:pict>
        </mc:Fallback>
      </mc:AlternateContent>
    </w:r>
    <w:r w:rsidR="00BB7B52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2154549" wp14:editId="050FB260">
              <wp:simplePos x="0" y="0"/>
              <wp:positionH relativeFrom="column">
                <wp:posOffset>97155</wp:posOffset>
              </wp:positionH>
              <wp:positionV relativeFrom="paragraph">
                <wp:posOffset>-308610</wp:posOffset>
              </wp:positionV>
              <wp:extent cx="808990" cy="189230"/>
              <wp:effectExtent l="1905" t="0" r="0" b="0"/>
              <wp:wrapNone/>
              <wp:docPr id="151357025" name="Text 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E8BAC" w14:textId="47CD4EF2" w:rsidR="00BC39C1" w:rsidRPr="00B0477A" w:rsidRDefault="00BF502C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Щуцький С</w:t>
                          </w:r>
                          <w:r w:rsidR="00653A2E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54549" id="_x0000_s1096" type="#_x0000_t202" style="position:absolute;margin-left:7.65pt;margin-top:-24.3pt;width:63.7pt;height:14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" filled="f" stroked="f">
              <v:textbox inset="0,0,0,0">
                <w:txbxContent>
                  <w:p w14:paraId="697E8BAC" w14:textId="47CD4EF2" w:rsidR="00BC39C1" w:rsidRPr="00B0477A" w:rsidRDefault="00BF502C">
                    <w:pPr>
                      <w:rPr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sz w:val="20"/>
                        <w:szCs w:val="20"/>
                      </w:rPr>
                      <w:t>Щуцький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С</w:t>
                    </w:r>
                    <w:r w:rsidR="00653A2E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8F29A" w14:textId="77777777" w:rsidR="0064094F" w:rsidRDefault="0064094F">
      <w:r>
        <w:separator/>
      </w:r>
    </w:p>
  </w:footnote>
  <w:footnote w:type="continuationSeparator" w:id="0">
    <w:p w14:paraId="61CB7469" w14:textId="77777777" w:rsidR="0064094F" w:rsidRDefault="00640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14E11" w14:textId="77777777" w:rsidR="007E2265" w:rsidRDefault="00BB7B5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0C3C5395" wp14:editId="015F34C1">
              <wp:simplePos x="0" y="0"/>
              <wp:positionH relativeFrom="column">
                <wp:posOffset>-457200</wp:posOffset>
              </wp:positionH>
              <wp:positionV relativeFrom="paragraph">
                <wp:posOffset>-120650</wp:posOffset>
              </wp:positionV>
              <wp:extent cx="6595110" cy="10187305"/>
              <wp:effectExtent l="19050" t="22225" r="15240" b="20320"/>
              <wp:wrapNone/>
              <wp:docPr id="122439792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202001886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812372723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706991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16872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477194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595155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884249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964742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7588532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095948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939717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351621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98311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548532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456358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020881601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AD0D6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184714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321C4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74760432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E8DFDE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872839139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9363E" w14:textId="77777777" w:rsidR="007E2265" w:rsidRDefault="007E22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25F2B421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771554909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E39AB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7407960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B6F63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3C5395" id="Group 173" o:spid="_x0000_s1026" style="position:absolute;margin-left:-36pt;margin-top:-9.5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">
              <v:group id="Group 174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">
                <v:rect id="Rectangle 175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" strokeweight="2.25pt"/>
                <v:line id="Line 176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" strokeweight="2.25pt"/>
                <v:line id="Line 177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" strokeweight="2.25pt"/>
                <v:line id="Line 178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" strokeweight="2.25pt"/>
                <v:line id="Line 179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" strokeweight="2.25pt"/>
                <v:line id="Line 180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" strokeweight="2.25pt"/>
                <v:line id="Line 181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"/>
                <v:line id="Line 182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" strokeweight="2.25pt"/>
                <v:line id="Line 183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"/>
                <v:line id="Line 184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"/>
                <v:line id="Line 185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"/>
                <v:line id="Line 186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"/>
                <v:line id="Line 187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" strokeweight="2.25pt"/>
                <v:line id="Line 188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" stroked="f">
                <v:fill opacity="32896f"/>
                <v:textbox inset="0,0,0,0">
                  <w:txbxContent>
                    <w:p w14:paraId="463AD0D6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" stroked="f">
                <v:fill opacity="32896f"/>
                <v:textbox inset="0,0,0,0">
                  <w:txbxContent>
                    <w:p w14:paraId="671321C4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6EE8DFDE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3789363E" w14:textId="77777777" w:rsidR="007E2265" w:rsidRDefault="007E226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25F2B421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" stroked="f">
                <v:fill opacity="32896f"/>
                <v:textbox inset="0,0,0,0">
                  <w:txbxContent>
                    <w:p w14:paraId="570E39AB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" stroked="f">
                <v:fill opacity="32896f"/>
                <v:textbox inset="0,0,0,0">
                  <w:txbxContent>
                    <w:p w14:paraId="0E7B6F63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B7A97" w14:textId="77777777" w:rsidR="007E2265" w:rsidRDefault="00BB7B5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49024" behindDoc="0" locked="0" layoutInCell="1" allowOverlap="1" wp14:anchorId="29E4A640" wp14:editId="43CAC0D0">
              <wp:simplePos x="0" y="0"/>
              <wp:positionH relativeFrom="column">
                <wp:posOffset>-542925</wp:posOffset>
              </wp:positionH>
              <wp:positionV relativeFrom="paragraph">
                <wp:posOffset>-204470</wp:posOffset>
              </wp:positionV>
              <wp:extent cx="6675755" cy="10244455"/>
              <wp:effectExtent l="19050" t="14605" r="20320" b="18415"/>
              <wp:wrapNone/>
              <wp:docPr id="1113016812" name="Group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617" y="722"/>
                        <a:chExt cx="10513" cy="16133"/>
                      </a:xfrm>
                    </wpg:grpSpPr>
                    <wpg:grpSp>
                      <wpg:cNvPr id="715699776" name="Group 239"/>
                      <wpg:cNvGrpSpPr>
                        <a:grpSpLocks/>
                      </wpg:cNvGrpSpPr>
                      <wpg:grpSpPr bwMode="auto">
                        <a:xfrm>
                          <a:off x="1617" y="722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1676492863" name="Group 240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120" y="333"/>
                            <a:chExt cx="10513" cy="16133"/>
                          </a:xfrm>
                        </wpg:grpSpPr>
                        <wps:wsp>
                          <wps:cNvPr id="1182085961" name="Line 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40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4722497" name="Line 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443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8296935" name="Line 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20" y="335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7896003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0" y="333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128834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175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5256940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5" y="15064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8894001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742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9708037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8" y="1416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9256998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2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0778990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3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915698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0" y="14196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3680491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1" y="14175"/>
                              <a:ext cx="0" cy="90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7108817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065"/>
                              <a:ext cx="0" cy="137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7491192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309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6624665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593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3203586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45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6883158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30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539733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593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6821022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876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1610275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160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7128736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39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9865278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90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2692677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2" y="15309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4797384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56" y="15315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2059268" name="Text Box 2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4784"/>
                              <a:ext cx="36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6D0D4F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Змін.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903041172" name="Text Box 2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8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F01F1D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837111028" name="Text Box 2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14784"/>
                              <a:ext cx="1260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B2E44A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68382400" name="Text Box 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4" y="14784"/>
                              <a:ext cx="78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B8EB89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264422906" name="Text Box 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4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50FBB6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262934950" name="Text Box 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09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59B221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971862944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34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0920D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194585161" name="Text Box 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621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1753BE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Затвер.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2083701796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90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3DC832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929227588" name="Text Box 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2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43A83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Літ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564232965" name="Text Box 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0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CEBA25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1837955620" name="Text Box 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84" y="15092"/>
                              <a:ext cx="952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6656D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</wpg:grpSp>
                      <wps:wsp>
                        <wps:cNvPr id="106533320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217" y="15297"/>
                            <a:ext cx="324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3287A" w14:textId="77777777" w:rsidR="007E2265" w:rsidRDefault="007E2265">
                              <w:pPr>
                                <w:pStyle w:val="aa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97085326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9537" y="16022"/>
                          <a:ext cx="21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CAE47" w14:textId="77777777" w:rsidR="007E2265" w:rsidRDefault="007E2265">
                            <w:pPr>
                              <w:jc w:val="center"/>
                              <w:rPr>
                                <w:b/>
                                <w:bCs/>
                                <w:sz w:val="50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E4A640" id="Group 279" o:spid="_x0000_s1050" style="position:absolute;margin-left:-42.75pt;margin-top:-16.1pt;width:525.65pt;height:806.65pt;z-index:251649024" coordorigin="1617,722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">
              <v:group id="Group 239" o:spid="_x0000_s1051" style="position:absolute;left:1617;top:722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">
                <v:group id="Group 240" o:spid="_x0000_s1052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">
                  <v:line id="Line 241" o:spid="_x0000_s1053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" strokeweight="2pt"/>
                  <v:line id="Line 242" o:spid="_x0000_s1054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" strokeweight="2pt"/>
                  <v:line id="Line 243" o:spid="_x0000_s1055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" strokeweight="2pt"/>
                  <v:line id="Line 244" o:spid="_x0000_s1056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" strokeweight="2pt"/>
                  <v:line id="Line 245" o:spid="_x0000_s1057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" strokeweight="2pt"/>
                  <v:line id="Line 246" o:spid="_x0000_s1058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" strokeweight="2pt"/>
                  <v:line id="Line 247" o:spid="_x0000_s1059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" strokeweight="1pt"/>
                  <v:line id="Line 248" o:spid="_x0000_s1060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" strokeweight="2pt"/>
                  <v:line id="Line 249" o:spid="_x0000_s1061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" strokeweight="2pt"/>
                  <v:line id="Line 250" o:spid="_x0000_s1062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" strokeweight="2pt"/>
                  <v:line id="Line 251" o:spid="_x0000_s1063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" strokeweight="2pt"/>
                  <v:line id="Line 252" o:spid="_x0000_s1064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" strokeweight="2pt"/>
                  <v:line id="Line 253" o:spid="_x0000_s1065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" strokeweight="2pt"/>
                  <v:line id="Line 254" o:spid="_x0000_s1066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" strokeweight="1.25pt"/>
                  <v:line id="Line 255" o:spid="_x0000_s1067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" strokeweight="1.25pt"/>
                  <v:line id="Line 256" o:spid="_x0000_s1068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" strokeweight="1pt"/>
                  <v:line id="Line 257" o:spid="_x0000_s1069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" strokeweight="1pt"/>
                  <v:line id="Line 258" o:spid="_x0000_s1070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" strokeweight="1pt"/>
                  <v:line id="Line 259" o:spid="_x0000_s1071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" strokeweight="1pt"/>
                  <v:line id="Line 260" o:spid="_x0000_s1072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" strokeweight="1pt"/>
                  <v:line id="Line 261" o:spid="_x0000_s1073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" strokeweight="1.5pt"/>
                  <v:line id="Line 262" o:spid="_x0000_s1074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" strokeweight="1.5pt"/>
                  <v:line id="Line 263" o:spid="_x0000_s1075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" strokeweight="1.25pt"/>
                  <v:line id="Line 264" o:spid="_x0000_s1076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77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" filled="f" stroked="f">
                    <v:textbox inset=".1mm,.1mm,.1mm,.1mm">
                      <w:txbxContent>
                        <w:p w14:paraId="326D0D4F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Змін.</w:t>
                          </w:r>
                        </w:p>
                      </w:txbxContent>
                    </v:textbox>
                  </v:shape>
                  <v:shape id="Text Box 266" o:spid="_x0000_s1078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" filled="f" stroked="f">
                    <v:textbox inset=".1mm,.1mm,.1mm,.1mm">
                      <w:txbxContent>
                        <w:p w14:paraId="6AF01F1D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67" o:spid="_x0000_s1079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" filled="f" stroked="f">
                    <v:textbox inset=".1mm,.1mm,.1mm,.1mm">
                      <w:txbxContent>
                        <w:p w14:paraId="5DB2E44A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268" o:spid="_x0000_s1080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" filled="f" stroked="f">
                    <v:textbox inset=".1mm,.1mm,.1mm,.1mm">
                      <w:txbxContent>
                        <w:p w14:paraId="44B8EB89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Підпис</w:t>
                          </w:r>
                        </w:p>
                      </w:txbxContent>
                    </v:textbox>
                  </v:shape>
                  <v:shape id="Text Box 269" o:spid="_x0000_s1081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" filled="f" stroked="f">
                    <v:textbox inset=".1mm,.1mm,.1mm,.1mm">
                      <w:txbxContent>
                        <w:p w14:paraId="3C50FBB6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270" o:spid="_x0000_s1082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" filled="f" stroked="f">
                    <v:textbox inset=".1mm,.1mm,.1mm,.1mm">
                      <w:txbxContent>
                        <w:p w14:paraId="5859B221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Розробив</w:t>
                          </w:r>
                        </w:p>
                      </w:txbxContent>
                    </v:textbox>
                  </v:shape>
                  <v:shape id="Text Box 271" o:spid="_x0000_s1083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" filled="f" stroked="f">
                    <v:textbox inset=".1mm,.1mm,.1mm,.1mm">
                      <w:txbxContent>
                        <w:p w14:paraId="7CE0920D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Перевірив</w:t>
                          </w:r>
                        </w:p>
                      </w:txbxContent>
                    </v:textbox>
                  </v:shape>
                  <v:shape id="Text Box 272" o:spid="_x0000_s1084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" filled="f" stroked="f">
                    <v:textbox inset=".1mm,.1mm,.1mm,.1mm">
                      <w:txbxContent>
                        <w:p w14:paraId="6C1753BE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Затвер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273" o:spid="_x0000_s1085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" filled="f" stroked="f">
                    <v:textbox inset=".1mm,.1mm,.1mm,.1mm">
                      <w:txbxContent>
                        <w:p w14:paraId="243DC832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Н.контр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274" o:spid="_x0000_s1086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" filled="f" stroked="f">
                    <v:textbox inset=".1mm,.1mm,.1mm,.1mm">
                      <w:txbxContent>
                        <w:p w14:paraId="3E43A83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Літ</w:t>
                          </w:r>
                        </w:p>
                      </w:txbxContent>
                    </v:textbox>
                  </v:shape>
                  <v:shape id="Text Box 275" o:spid="_x0000_s1087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" filled="f" stroked="f">
                    <v:textbox inset=".1mm,.1mm,.1mm,.1mm">
                      <w:txbxContent>
                        <w:p w14:paraId="2CCEBA25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76" o:spid="_x0000_s1088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" filled="f" stroked="f">
                    <v:textbox inset=".1mm,.1mm,.1mm,.1mm">
                      <w:txbxContent>
                        <w:p w14:paraId="3F6656D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Аркушів</w:t>
                          </w:r>
                        </w:p>
                      </w:txbxContent>
                    </v:textbox>
                  </v:shape>
                </v:group>
                <v:shape id="Text Box 277" o:spid="_x0000_s1089" type="#_x0000_t202" style="position:absolute;left:5217;top:15297;width:324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" stroked="f">
                  <v:textbox>
                    <w:txbxContent>
                      <w:p w14:paraId="6613287A" w14:textId="77777777" w:rsidR="007E2265" w:rsidRDefault="007E2265">
                        <w:pPr>
                          <w:pStyle w:val="aa"/>
                          <w:rPr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shape id="Text Box 278" o:spid="_x0000_s1090" type="#_x0000_t202" style="position:absolute;left:9537;top:16022;width:21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" filled="f" stroked="f">
                <v:textbox>
                  <w:txbxContent>
                    <w:p w14:paraId="39ACAE47" w14:textId="77777777" w:rsidR="007E2265" w:rsidRDefault="007E2265">
                      <w:pPr>
                        <w:jc w:val="center"/>
                        <w:rPr>
                          <w:b/>
                          <w:bCs/>
                          <w:sz w:val="50"/>
                        </w:rPr>
                      </w:pPr>
                      <w:r>
                        <w:rPr>
                          <w:b/>
                          <w:bCs/>
                          <w:sz w:val="50"/>
                        </w:rPr>
                        <w:t>ХПК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D0E"/>
    <w:multiLevelType w:val="multilevel"/>
    <w:tmpl w:val="B650C65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1403" w:hAnsi="font1403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3CC4D9D"/>
    <w:multiLevelType w:val="multilevel"/>
    <w:tmpl w:val="75FCDCD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7"/>
      <w:numFmt w:val="upperRoman"/>
      <w:lvlText w:val=" &#10;ऎࢽऍऌऋऊउ `ipu¦®¸¹º»¼½¾¿ÀÁ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1D66B6"/>
    <w:multiLevelType w:val="multilevel"/>
    <w:tmpl w:val="D7FE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4D7915"/>
    <w:multiLevelType w:val="hybridMultilevel"/>
    <w:tmpl w:val="6450B786"/>
    <w:lvl w:ilvl="0" w:tplc="2B6E779E">
      <w:numFmt w:val="decimal"/>
      <w:lvlText w:val=""/>
      <w:lvlJc w:val="left"/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4" w15:restartNumberingAfterBreak="0">
    <w:nsid w:val="0C4846AD"/>
    <w:multiLevelType w:val="multilevel"/>
    <w:tmpl w:val="57B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D3893"/>
    <w:multiLevelType w:val="multilevel"/>
    <w:tmpl w:val="55B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79C2"/>
    <w:multiLevelType w:val="hybridMultilevel"/>
    <w:tmpl w:val="C8C012E4"/>
    <w:lvl w:ilvl="0" w:tplc="FFFFFFFF">
      <w:numFmt w:val="decimal"/>
      <w:lvlText w:val="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7" w15:restartNumberingAfterBreak="0">
    <w:nsid w:val="1E2C3628"/>
    <w:multiLevelType w:val="hybridMultilevel"/>
    <w:tmpl w:val="E736C1A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0A7381"/>
    <w:multiLevelType w:val="multilevel"/>
    <w:tmpl w:val="BA8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37569"/>
    <w:multiLevelType w:val="multilevel"/>
    <w:tmpl w:val="F282309E"/>
    <w:lvl w:ilvl="0">
      <w:start w:val="1"/>
      <w:numFmt w:val="decimal"/>
      <w:lvlText w:val="задача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A106FC"/>
    <w:multiLevelType w:val="hybridMultilevel"/>
    <w:tmpl w:val="D7FECD0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2E4F27"/>
    <w:multiLevelType w:val="multilevel"/>
    <w:tmpl w:val="B10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E6BE6"/>
    <w:multiLevelType w:val="singleLevel"/>
    <w:tmpl w:val="6D6E9C6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b/>
        <w:i w:val="0"/>
        <w:sz w:val="24"/>
      </w:rPr>
    </w:lvl>
  </w:abstractNum>
  <w:abstractNum w:abstractNumId="13" w15:restartNumberingAfterBreak="0">
    <w:nsid w:val="308947A1"/>
    <w:multiLevelType w:val="hybridMultilevel"/>
    <w:tmpl w:val="144E6CD0"/>
    <w:lvl w:ilvl="0" w:tplc="A2B2366C">
      <w:start w:val="1"/>
      <w:numFmt w:val="decimal"/>
      <w:lvlText w:val="задача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6F14E618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62532E"/>
    <w:multiLevelType w:val="hybridMultilevel"/>
    <w:tmpl w:val="69F445D0"/>
    <w:lvl w:ilvl="0" w:tplc="0276ABB4">
      <w:numFmt w:val="decimal"/>
      <w:lvlText w:val="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5" w15:restartNumberingAfterBreak="0">
    <w:nsid w:val="4B75055E"/>
    <w:multiLevelType w:val="hybridMultilevel"/>
    <w:tmpl w:val="808CE412"/>
    <w:lvl w:ilvl="0" w:tplc="C5724C96">
      <w:numFmt w:val="decimal"/>
      <w:lvlText w:val=""/>
      <w:lvlJc w:val="left"/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6" w15:restartNumberingAfterBreak="0">
    <w:nsid w:val="4BD620FC"/>
    <w:multiLevelType w:val="hybridMultilevel"/>
    <w:tmpl w:val="0A06D8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0F193C"/>
    <w:multiLevelType w:val="multilevel"/>
    <w:tmpl w:val="93E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377BF"/>
    <w:multiLevelType w:val="multilevel"/>
    <w:tmpl w:val="752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93D7B"/>
    <w:multiLevelType w:val="hybridMultilevel"/>
    <w:tmpl w:val="C5341038"/>
    <w:lvl w:ilvl="0" w:tplc="0276ABB4">
      <w:numFmt w:val="decimal"/>
      <w:lvlText w:val=""/>
      <w:lvlJc w:val="left"/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0" w15:restartNumberingAfterBreak="0">
    <w:nsid w:val="518A63F7"/>
    <w:multiLevelType w:val="hybridMultilevel"/>
    <w:tmpl w:val="A7BA199C"/>
    <w:lvl w:ilvl="0" w:tplc="0419000F">
      <w:numFmt w:val="decimal"/>
      <w:lvlText w:val="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21" w15:restartNumberingAfterBreak="0">
    <w:nsid w:val="51C23DAD"/>
    <w:multiLevelType w:val="multilevel"/>
    <w:tmpl w:val="D2B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A497C"/>
    <w:multiLevelType w:val="multilevel"/>
    <w:tmpl w:val="C948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887B6C"/>
    <w:multiLevelType w:val="multilevel"/>
    <w:tmpl w:val="46E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67309"/>
    <w:multiLevelType w:val="multilevel"/>
    <w:tmpl w:val="D124022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6C34F1F"/>
    <w:multiLevelType w:val="hybridMultilevel"/>
    <w:tmpl w:val="35F08278"/>
    <w:lvl w:ilvl="0" w:tplc="38FA4C5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7202C91"/>
    <w:multiLevelType w:val="hybridMultilevel"/>
    <w:tmpl w:val="B4EC69A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3C3520"/>
    <w:multiLevelType w:val="multilevel"/>
    <w:tmpl w:val="844E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565AE"/>
    <w:multiLevelType w:val="hybridMultilevel"/>
    <w:tmpl w:val="7AB63572"/>
    <w:lvl w:ilvl="0" w:tplc="E83A8D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3871B9"/>
    <w:multiLevelType w:val="hybridMultilevel"/>
    <w:tmpl w:val="92B81C3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3C25459"/>
    <w:multiLevelType w:val="singleLevel"/>
    <w:tmpl w:val="2CFE67D6"/>
    <w:lvl w:ilvl="0">
      <w:numFmt w:val="decimal"/>
      <w:lvlText w:val=""/>
      <w:lvlJc w:val="left"/>
    </w:lvl>
  </w:abstractNum>
  <w:abstractNum w:abstractNumId="31" w15:restartNumberingAfterBreak="0">
    <w:nsid w:val="67BF4FAC"/>
    <w:multiLevelType w:val="hybridMultilevel"/>
    <w:tmpl w:val="5510BF3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7F6C87"/>
    <w:multiLevelType w:val="singleLevel"/>
    <w:tmpl w:val="6E984062"/>
    <w:lvl w:ilvl="0">
      <w:numFmt w:val="decimal"/>
      <w:lvlText w:val=""/>
      <w:lvlJc w:val="left"/>
    </w:lvl>
  </w:abstractNum>
  <w:abstractNum w:abstractNumId="33" w15:restartNumberingAfterBreak="0">
    <w:nsid w:val="6DF63931"/>
    <w:multiLevelType w:val="singleLevel"/>
    <w:tmpl w:val="796C8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4" w15:restartNumberingAfterBreak="0">
    <w:nsid w:val="70385479"/>
    <w:multiLevelType w:val="hybridMultilevel"/>
    <w:tmpl w:val="FD684020"/>
    <w:lvl w:ilvl="0" w:tplc="04190001">
      <w:numFmt w:val="decimal"/>
      <w:lvlText w:val=""/>
      <w:lvlJc w:val="left"/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5" w15:restartNumberingAfterBreak="0">
    <w:nsid w:val="7681731D"/>
    <w:multiLevelType w:val="hybridMultilevel"/>
    <w:tmpl w:val="E3C0F0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5F69A3"/>
    <w:multiLevelType w:val="multilevel"/>
    <w:tmpl w:val="B8B6AA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0"/>
  </w:num>
  <w:num w:numId="3">
    <w:abstractNumId w:val="19"/>
  </w:num>
  <w:num w:numId="4">
    <w:abstractNumId w:val="14"/>
  </w:num>
  <w:num w:numId="5">
    <w:abstractNumId w:val="24"/>
  </w:num>
  <w:num w:numId="6">
    <w:abstractNumId w:val="3"/>
  </w:num>
  <w:num w:numId="7">
    <w:abstractNumId w:val="0"/>
  </w:num>
  <w:num w:numId="8">
    <w:abstractNumId w:val="6"/>
  </w:num>
  <w:num w:numId="9">
    <w:abstractNumId w:val="32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10">
    <w:abstractNumId w:val="30"/>
  </w:num>
  <w:num w:numId="11">
    <w:abstractNumId w:val="34"/>
  </w:num>
  <w:num w:numId="12">
    <w:abstractNumId w:val="15"/>
  </w:num>
  <w:num w:numId="13">
    <w:abstractNumId w:val="25"/>
  </w:num>
  <w:num w:numId="14">
    <w:abstractNumId w:val="12"/>
  </w:num>
  <w:num w:numId="15">
    <w:abstractNumId w:val="12"/>
    <w:lvlOverride w:ilvl="0">
      <w:lvl w:ilvl="0">
        <w:start w:val="2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b/>
          <w:i w:val="0"/>
          <w:sz w:val="24"/>
        </w:rPr>
      </w:lvl>
    </w:lvlOverride>
  </w:num>
  <w:num w:numId="16">
    <w:abstractNumId w:val="33"/>
  </w:num>
  <w:num w:numId="17">
    <w:abstractNumId w:val="16"/>
  </w:num>
  <w:num w:numId="18">
    <w:abstractNumId w:val="10"/>
  </w:num>
  <w:num w:numId="19">
    <w:abstractNumId w:val="31"/>
  </w:num>
  <w:num w:numId="20">
    <w:abstractNumId w:val="29"/>
  </w:num>
  <w:num w:numId="21">
    <w:abstractNumId w:val="2"/>
  </w:num>
  <w:num w:numId="22">
    <w:abstractNumId w:val="13"/>
  </w:num>
  <w:num w:numId="23">
    <w:abstractNumId w:val="9"/>
  </w:num>
  <w:num w:numId="24">
    <w:abstractNumId w:val="26"/>
  </w:num>
  <w:num w:numId="25">
    <w:abstractNumId w:val="7"/>
  </w:num>
  <w:num w:numId="26">
    <w:abstractNumId w:val="18"/>
  </w:num>
  <w:num w:numId="27">
    <w:abstractNumId w:val="23"/>
  </w:num>
  <w:num w:numId="28">
    <w:abstractNumId w:val="21"/>
  </w:num>
  <w:num w:numId="29">
    <w:abstractNumId w:val="17"/>
  </w:num>
  <w:num w:numId="30">
    <w:abstractNumId w:val="35"/>
  </w:num>
  <w:num w:numId="31">
    <w:abstractNumId w:val="5"/>
  </w:num>
  <w:num w:numId="32">
    <w:abstractNumId w:val="4"/>
  </w:num>
  <w:num w:numId="33">
    <w:abstractNumId w:val="8"/>
  </w:num>
  <w:num w:numId="34">
    <w:abstractNumId w:val="11"/>
  </w:num>
  <w:num w:numId="35">
    <w:abstractNumId w:val="22"/>
  </w:num>
  <w:num w:numId="36">
    <w:abstractNumId w:val="36"/>
  </w:num>
  <w:num w:numId="37">
    <w:abstractNumId w:val="28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8E"/>
    <w:rsid w:val="0000477A"/>
    <w:rsid w:val="00016B3A"/>
    <w:rsid w:val="00017EEF"/>
    <w:rsid w:val="00023097"/>
    <w:rsid w:val="000263E4"/>
    <w:rsid w:val="00032D24"/>
    <w:rsid w:val="000400AC"/>
    <w:rsid w:val="00046AA4"/>
    <w:rsid w:val="00064962"/>
    <w:rsid w:val="0007191C"/>
    <w:rsid w:val="00074F1D"/>
    <w:rsid w:val="0008088F"/>
    <w:rsid w:val="000847A4"/>
    <w:rsid w:val="000B6E69"/>
    <w:rsid w:val="000C78C4"/>
    <w:rsid w:val="000D15BA"/>
    <w:rsid w:val="000D6B9A"/>
    <w:rsid w:val="0010224B"/>
    <w:rsid w:val="00132896"/>
    <w:rsid w:val="00135FF0"/>
    <w:rsid w:val="00173910"/>
    <w:rsid w:val="001D5232"/>
    <w:rsid w:val="001F784B"/>
    <w:rsid w:val="002250D7"/>
    <w:rsid w:val="002264C9"/>
    <w:rsid w:val="00253D29"/>
    <w:rsid w:val="0025571C"/>
    <w:rsid w:val="002648D5"/>
    <w:rsid w:val="00295F8C"/>
    <w:rsid w:val="002B0ED3"/>
    <w:rsid w:val="002B4B62"/>
    <w:rsid w:val="002B4FB0"/>
    <w:rsid w:val="002C15C8"/>
    <w:rsid w:val="002C77A7"/>
    <w:rsid w:val="002E0FF8"/>
    <w:rsid w:val="002E50A3"/>
    <w:rsid w:val="002F0EC4"/>
    <w:rsid w:val="002F4BD5"/>
    <w:rsid w:val="0033400E"/>
    <w:rsid w:val="00375628"/>
    <w:rsid w:val="003832AF"/>
    <w:rsid w:val="003872F8"/>
    <w:rsid w:val="003B1969"/>
    <w:rsid w:val="003C58C0"/>
    <w:rsid w:val="003D22EB"/>
    <w:rsid w:val="003E52DC"/>
    <w:rsid w:val="00411260"/>
    <w:rsid w:val="004223A0"/>
    <w:rsid w:val="00431992"/>
    <w:rsid w:val="00440D23"/>
    <w:rsid w:val="004828E6"/>
    <w:rsid w:val="00484BB2"/>
    <w:rsid w:val="00486837"/>
    <w:rsid w:val="00486CD4"/>
    <w:rsid w:val="004901B3"/>
    <w:rsid w:val="004956DA"/>
    <w:rsid w:val="0049626C"/>
    <w:rsid w:val="004A65CB"/>
    <w:rsid w:val="004B358E"/>
    <w:rsid w:val="00524633"/>
    <w:rsid w:val="00532D7A"/>
    <w:rsid w:val="00540AD4"/>
    <w:rsid w:val="00551DBF"/>
    <w:rsid w:val="00592BA5"/>
    <w:rsid w:val="005C3742"/>
    <w:rsid w:val="005C430B"/>
    <w:rsid w:val="005D4310"/>
    <w:rsid w:val="006246FF"/>
    <w:rsid w:val="006257F7"/>
    <w:rsid w:val="00632A78"/>
    <w:rsid w:val="0064053F"/>
    <w:rsid w:val="0064094F"/>
    <w:rsid w:val="00645C39"/>
    <w:rsid w:val="006475A9"/>
    <w:rsid w:val="00653A2E"/>
    <w:rsid w:val="006823E3"/>
    <w:rsid w:val="006D3054"/>
    <w:rsid w:val="006D5BA1"/>
    <w:rsid w:val="006E1340"/>
    <w:rsid w:val="006E3A40"/>
    <w:rsid w:val="006E514F"/>
    <w:rsid w:val="00715191"/>
    <w:rsid w:val="00756939"/>
    <w:rsid w:val="00757953"/>
    <w:rsid w:val="007B1FBD"/>
    <w:rsid w:val="007D1E6B"/>
    <w:rsid w:val="007D60EE"/>
    <w:rsid w:val="007E2265"/>
    <w:rsid w:val="007E4A42"/>
    <w:rsid w:val="007E72DD"/>
    <w:rsid w:val="00803393"/>
    <w:rsid w:val="00803ACB"/>
    <w:rsid w:val="00803E2A"/>
    <w:rsid w:val="008052B1"/>
    <w:rsid w:val="00810B2E"/>
    <w:rsid w:val="0081595B"/>
    <w:rsid w:val="00827421"/>
    <w:rsid w:val="00831A99"/>
    <w:rsid w:val="00843AD0"/>
    <w:rsid w:val="00872B99"/>
    <w:rsid w:val="00872B9B"/>
    <w:rsid w:val="00873786"/>
    <w:rsid w:val="008768A4"/>
    <w:rsid w:val="00896D5D"/>
    <w:rsid w:val="008E26DF"/>
    <w:rsid w:val="008E5153"/>
    <w:rsid w:val="00906725"/>
    <w:rsid w:val="00917207"/>
    <w:rsid w:val="00920FD1"/>
    <w:rsid w:val="0092332B"/>
    <w:rsid w:val="009303F8"/>
    <w:rsid w:val="00952217"/>
    <w:rsid w:val="009773E3"/>
    <w:rsid w:val="009B4208"/>
    <w:rsid w:val="009E653F"/>
    <w:rsid w:val="009F7F2B"/>
    <w:rsid w:val="00A306F3"/>
    <w:rsid w:val="00A34E4E"/>
    <w:rsid w:val="00A4242C"/>
    <w:rsid w:val="00A57A8E"/>
    <w:rsid w:val="00A72C58"/>
    <w:rsid w:val="00A7677D"/>
    <w:rsid w:val="00A80A14"/>
    <w:rsid w:val="00A90EAF"/>
    <w:rsid w:val="00A97F5C"/>
    <w:rsid w:val="00AD5CFB"/>
    <w:rsid w:val="00AF54CB"/>
    <w:rsid w:val="00B0477A"/>
    <w:rsid w:val="00B57A63"/>
    <w:rsid w:val="00B73EF2"/>
    <w:rsid w:val="00B769E5"/>
    <w:rsid w:val="00B93796"/>
    <w:rsid w:val="00BA2B01"/>
    <w:rsid w:val="00BA4540"/>
    <w:rsid w:val="00BB16D8"/>
    <w:rsid w:val="00BB7B52"/>
    <w:rsid w:val="00BC01E0"/>
    <w:rsid w:val="00BC39C1"/>
    <w:rsid w:val="00BD755F"/>
    <w:rsid w:val="00BF3884"/>
    <w:rsid w:val="00BF502C"/>
    <w:rsid w:val="00C26297"/>
    <w:rsid w:val="00C307C5"/>
    <w:rsid w:val="00C44521"/>
    <w:rsid w:val="00C62CB4"/>
    <w:rsid w:val="00C8007C"/>
    <w:rsid w:val="00CD628A"/>
    <w:rsid w:val="00CE2F6D"/>
    <w:rsid w:val="00D21D61"/>
    <w:rsid w:val="00D3143B"/>
    <w:rsid w:val="00D4094B"/>
    <w:rsid w:val="00D539DC"/>
    <w:rsid w:val="00D80FDC"/>
    <w:rsid w:val="00DA0C87"/>
    <w:rsid w:val="00DA2BAD"/>
    <w:rsid w:val="00DB0820"/>
    <w:rsid w:val="00DB17F3"/>
    <w:rsid w:val="00DC2E5E"/>
    <w:rsid w:val="00DD1CD2"/>
    <w:rsid w:val="00DD3479"/>
    <w:rsid w:val="00DE0764"/>
    <w:rsid w:val="00E06426"/>
    <w:rsid w:val="00E163A0"/>
    <w:rsid w:val="00E313F3"/>
    <w:rsid w:val="00E64E51"/>
    <w:rsid w:val="00E66B2E"/>
    <w:rsid w:val="00E76A89"/>
    <w:rsid w:val="00E8436C"/>
    <w:rsid w:val="00EA014B"/>
    <w:rsid w:val="00EA793A"/>
    <w:rsid w:val="00EB768A"/>
    <w:rsid w:val="00EC6E01"/>
    <w:rsid w:val="00ED6938"/>
    <w:rsid w:val="00EE43EB"/>
    <w:rsid w:val="00F0001F"/>
    <w:rsid w:val="00F1287C"/>
    <w:rsid w:val="00F1557E"/>
    <w:rsid w:val="00F23E08"/>
    <w:rsid w:val="00F26A11"/>
    <w:rsid w:val="00F66397"/>
    <w:rsid w:val="00F919A2"/>
    <w:rsid w:val="00FA2E47"/>
    <w:rsid w:val="00FC2C17"/>
    <w:rsid w:val="00FD5CCF"/>
    <w:rsid w:val="00FE4E88"/>
    <w:rsid w:val="00FF2678"/>
    <w:rsid w:val="0FAFCD1C"/>
    <w:rsid w:val="104B5CE0"/>
    <w:rsid w:val="41012F36"/>
    <w:rsid w:val="423DB5B4"/>
    <w:rsid w:val="548DE33D"/>
    <w:rsid w:val="68BFBB44"/>
    <w:rsid w:val="6A55AD21"/>
    <w:rsid w:val="7F01A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6C565B"/>
  <w15:chartTrackingRefBased/>
  <w15:docId w15:val="{3EDFA11E-13A2-42C2-BFA4-1BBF41F0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69E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ody Text"/>
    <w:basedOn w:val="a"/>
    <w:pPr>
      <w:jc w:val="center"/>
    </w:pPr>
  </w:style>
  <w:style w:type="paragraph" w:styleId="ab">
    <w:name w:val="caption"/>
    <w:basedOn w:val="a"/>
    <w:next w:val="a"/>
    <w:qFormat/>
    <w:pPr>
      <w:jc w:val="both"/>
    </w:pPr>
    <w:rPr>
      <w:b/>
      <w:bCs/>
      <w:sz w:val="28"/>
    </w:rPr>
  </w:style>
  <w:style w:type="table" w:styleId="ac">
    <w:name w:val="Table Grid"/>
    <w:basedOn w:val="a1"/>
    <w:uiPriority w:val="59"/>
    <w:rsid w:val="00A9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2B4B62"/>
    <w:pPr>
      <w:ind w:left="708"/>
    </w:pPr>
  </w:style>
  <w:style w:type="paragraph" w:styleId="ae">
    <w:name w:val="Balloon Text"/>
    <w:basedOn w:val="a"/>
    <w:link w:val="af"/>
    <w:rsid w:val="00FF2678"/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link w:val="ae"/>
    <w:rsid w:val="00FF2678"/>
    <w:rPr>
      <w:rFonts w:ascii="Tahoma" w:hAnsi="Tahoma" w:cs="Tahoma"/>
      <w:sz w:val="16"/>
      <w:szCs w:val="16"/>
      <w:lang w:eastAsia="ru-RU"/>
    </w:rPr>
  </w:style>
  <w:style w:type="paragraph" w:styleId="af0">
    <w:name w:val="Normal (Web)"/>
    <w:basedOn w:val="a"/>
    <w:uiPriority w:val="99"/>
    <w:unhideWhenUsed/>
    <w:rsid w:val="0008088F"/>
    <w:pPr>
      <w:spacing w:before="100" w:beforeAutospacing="1" w:after="100" w:afterAutospacing="1"/>
    </w:pPr>
    <w:rPr>
      <w:lang w:eastAsia="uk-UA"/>
    </w:rPr>
  </w:style>
  <w:style w:type="character" w:styleId="af1">
    <w:name w:val="Strong"/>
    <w:basedOn w:val="a0"/>
    <w:uiPriority w:val="22"/>
    <w:qFormat/>
    <w:rsid w:val="00EA014B"/>
    <w:rPr>
      <w:b/>
      <w:bCs/>
    </w:rPr>
  </w:style>
  <w:style w:type="character" w:styleId="HTML">
    <w:name w:val="HTML Code"/>
    <w:basedOn w:val="a0"/>
    <w:uiPriority w:val="99"/>
    <w:unhideWhenUsed/>
    <w:rsid w:val="00EA014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3742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wacimagecontainer">
    <w:name w:val="wacimagecontainer"/>
    <w:basedOn w:val="a0"/>
    <w:rsid w:val="004828E6"/>
  </w:style>
  <w:style w:type="paragraph" w:styleId="HTML0">
    <w:name w:val="HTML Preformatted"/>
    <w:basedOn w:val="a"/>
    <w:link w:val="HTML1"/>
    <w:uiPriority w:val="99"/>
    <w:unhideWhenUsed/>
    <w:rsid w:val="00482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rsid w:val="004828E6"/>
    <w:rPr>
      <w:rFonts w:ascii="Courier New" w:hAnsi="Courier New" w:cs="Courier New"/>
      <w:lang w:eastAsia="uk-UA"/>
    </w:rPr>
  </w:style>
  <w:style w:type="paragraph" w:customStyle="1" w:styleId="pdq2pgselectionanchorcontainer">
    <w:name w:val="pdq2pg_selectionanchorcontainer"/>
    <w:basedOn w:val="a"/>
    <w:rsid w:val="00DC2E5E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2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2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94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eader" Target="header1.xml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footer" Target="footer1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footer" Target="footer2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jda\OneDrive\&#1044;&#1086;&#1082;&#1091;&#1084;&#1077;&#1085;&#1090;&#1080;\&#1053;&#1072;&#1089;&#1090;&#1088;&#1086;&#1102;&#1074;&#1072;&#1085;&#1110;%20&#1096;&#1072;&#1073;&#1083;&#1086;&#1085;&#1080;%20Office\&#1051;&#1056;14_&#1043;&#1072;&#1081;&#1076;&#1072;&#1081;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10cdf0-479e-46f0-b9bf-f57b8547b3ca" xsi:nil="true"/>
    <TaxCatchAll xmlns="f889f649-51f7-49f3-8452-4a522e718858" xsi:nil="true"/>
    <lcf76f155ced4ddcb4097134ff3c332f xmlns="d310cdf0-479e-46f0-b9bf-f57b8547b3c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64B6E55DBAB374FAF45C10A1A7A421E" ma:contentTypeVersion="13" ma:contentTypeDescription="Створення нового документа." ma:contentTypeScope="" ma:versionID="acef25a9c8790d133d5a91a898f93929">
  <xsd:schema xmlns:xsd="http://www.w3.org/2001/XMLSchema" xmlns:xs="http://www.w3.org/2001/XMLSchema" xmlns:p="http://schemas.microsoft.com/office/2006/metadata/properties" xmlns:ns2="d310cdf0-479e-46f0-b9bf-f57b8547b3ca" xmlns:ns3="f889f649-51f7-49f3-8452-4a522e718858" targetNamespace="http://schemas.microsoft.com/office/2006/metadata/properties" ma:root="true" ma:fieldsID="7b7d46e6edbb27cf9639a709930e13fd" ns2:_="" ns3:_="">
    <xsd:import namespace="d310cdf0-479e-46f0-b9bf-f57b8547b3ca"/>
    <xsd:import namespace="f889f649-51f7-49f3-8452-4a522e71885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0cdf0-479e-46f0-b9bf-f57b8547b3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9f649-51f7-49f3-8452-4a522e71885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86a121-44d6-4820-9ea3-96ef005bd6e1}" ma:internalName="TaxCatchAll" ma:showField="CatchAllData" ma:web="f889f649-51f7-49f3-8452-4a522e718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DCF9-E14B-43D1-BADD-CDE3D9B7C9E8}">
  <ds:schemaRefs>
    <ds:schemaRef ds:uri="http://schemas.microsoft.com/office/2006/metadata/properties"/>
    <ds:schemaRef ds:uri="http://schemas.microsoft.com/office/infopath/2007/PartnerControls"/>
    <ds:schemaRef ds:uri="d310cdf0-479e-46f0-b9bf-f57b8547b3ca"/>
    <ds:schemaRef ds:uri="f889f649-51f7-49f3-8452-4a522e718858"/>
  </ds:schemaRefs>
</ds:datastoreItem>
</file>

<file path=customXml/itemProps2.xml><?xml version="1.0" encoding="utf-8"?>
<ds:datastoreItem xmlns:ds="http://schemas.openxmlformats.org/officeDocument/2006/customXml" ds:itemID="{4666CA8C-977F-4789-AE6B-79FA7DFC47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8DF4E4-609C-4E2D-A62F-5A9F19829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0cdf0-479e-46f0-b9bf-f57b8547b3ca"/>
    <ds:schemaRef ds:uri="f889f649-51f7-49f3-8452-4a522e7188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C9DB3C-4FF0-4616-A3F5-A1B013C3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ЛР14_Гайдай (1)</Template>
  <TotalTime>3865</TotalTime>
  <Pages>65</Pages>
  <Words>12237</Words>
  <Characters>6976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№12</vt:lpstr>
    </vt:vector>
  </TitlesOfParts>
  <Manager>Основи інформатики</Manager>
  <Company>СГА</Company>
  <LinksUpToDate>false</LinksUpToDate>
  <CharactersWithSpaces>19175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subject>Робота з панеллю малювання</dc:subject>
  <dc:creator>Марія Гайдай</dc:creator>
  <cp:keywords/>
  <cp:lastModifiedBy>Марія Гайдай</cp:lastModifiedBy>
  <cp:revision>6</cp:revision>
  <cp:lastPrinted>2024-09-19T16:44:00Z</cp:lastPrinted>
  <dcterms:created xsi:type="dcterms:W3CDTF">2026-09-13T18:56:00Z</dcterms:created>
  <dcterms:modified xsi:type="dcterms:W3CDTF">2026-10-22T11:27:00Z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0x010100264B6E55DBAB374FAF45C10A1A7A421E</vt:lpwstr>
  </property>
</Properties>
</file>